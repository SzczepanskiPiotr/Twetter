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0E82A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43F77DF5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08A7ECA9" w14:textId="77777777" w:rsidR="00252643" w:rsidRPr="00D94CDA" w:rsidRDefault="008C4F5C" w:rsidP="00252643">
      <w:pPr>
        <w:pStyle w:val="Nagwekspisutreci"/>
        <w:rPr>
          <w:rFonts w:ascii="Times New Roman" w:hAnsi="Times New Roman"/>
        </w:rPr>
      </w:pPr>
      <w:bookmarkStart w:id="0" w:name="_Toc413248748"/>
      <w:r>
        <w:rPr>
          <w:rFonts w:ascii="Times New Roman" w:hAnsi="Times New Roman"/>
          <w:noProof/>
          <w:lang w:eastAsia="pl-PL"/>
        </w:rPr>
        <mc:AlternateContent>
          <mc:Choice Requires="wps">
            <w:drawing>
              <wp:anchor distT="0" distB="0" distL="118745" distR="118745" simplePos="0" relativeHeight="251657728" behindDoc="0" locked="0" layoutInCell="1" allowOverlap="1" wp14:anchorId="7EFE4319" wp14:editId="7B61227F">
                <wp:simplePos x="0" y="0"/>
                <wp:positionH relativeFrom="margin">
                  <wp:posOffset>513715</wp:posOffset>
                </wp:positionH>
                <wp:positionV relativeFrom="page">
                  <wp:posOffset>1880235</wp:posOffset>
                </wp:positionV>
                <wp:extent cx="4725035" cy="2402840"/>
                <wp:effectExtent l="3810" t="3810" r="5080" b="3175"/>
                <wp:wrapSquare wrapText="largest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5035" cy="24028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15" w:type="dxa"/>
                              <w:tblLayout w:type="fixed"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7442"/>
                            </w:tblGrid>
                            <w:tr w:rsidR="004D624C" w:rsidRPr="00252643" w14:paraId="6071099E" w14:textId="77777777">
                              <w:tc>
                                <w:tcPr>
                                  <w:tcW w:w="7442" w:type="dxa"/>
                                  <w:tcBorders>
                                    <w:left w:val="single" w:sz="8" w:space="0" w:color="808080"/>
                                  </w:tcBorders>
                                </w:tcPr>
                                <w:p w14:paraId="1FB79237" w14:textId="3DC6795F" w:rsidR="004D624C" w:rsidRPr="00305F36" w:rsidRDefault="008C4F5C" w:rsidP="00143C5F">
                                  <w:pPr>
                                    <w:pStyle w:val="Bezodstpw"/>
                                    <w:snapToGrid w:val="0"/>
                                    <w:rPr>
                                      <w:rFonts w:ascii="Times New Roman" w:hAnsi="Times New Roman"/>
                                      <w:i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/>
                                      <w:lang w:val="en-US"/>
                                    </w:rPr>
                                    <w:t>Company name</w:t>
                                  </w:r>
                                  <w:r w:rsidR="004D624C" w:rsidRPr="00305F36">
                                    <w:rPr>
                                      <w:rFonts w:ascii="Times New Roman" w:hAnsi="Times New Roman"/>
                                      <w:i/>
                                      <w:lang w:val="en-US"/>
                                    </w:rPr>
                                    <w:t xml:space="preserve"> – </w:t>
                                  </w:r>
                                  <w:r w:rsidR="00143C5F">
                                    <w:rPr>
                                      <w:rFonts w:ascii="Times New Roman" w:hAnsi="Times New Roman"/>
                                      <w:i/>
                                      <w:lang w:val="en-US"/>
                                    </w:rPr>
                                    <w:t>Twitter</w:t>
                                  </w:r>
                                </w:p>
                              </w:tc>
                            </w:tr>
                            <w:tr w:rsidR="004D624C" w:rsidRPr="00C41682" w14:paraId="47768A13" w14:textId="77777777">
                              <w:tc>
                                <w:tcPr>
                                  <w:tcW w:w="7442" w:type="dxa"/>
                                  <w:tcBorders>
                                    <w:left w:val="single" w:sz="8" w:space="0" w:color="808080"/>
                                  </w:tcBorders>
                                  <w:tcMar>
                                    <w:top w:w="0" w:type="dxa"/>
                                    <w:left w:w="108" w:type="dxa"/>
                                    <w:bottom w:w="0" w:type="dxa"/>
                                    <w:right w:w="108" w:type="dxa"/>
                                  </w:tcMar>
                                </w:tcPr>
                                <w:p w14:paraId="6B8AD0BB" w14:textId="2E974BD8" w:rsidR="004D624C" w:rsidRPr="008C4F5C" w:rsidRDefault="008C4F5C" w:rsidP="00A01E0D">
                                  <w:pPr>
                                    <w:pStyle w:val="Bezodstpw"/>
                                    <w:snapToGrid w:val="0"/>
                                    <w:rPr>
                                      <w:rFonts w:ascii="Times New Roman" w:hAnsi="Times New Roman"/>
                                      <w:i/>
                                      <w:sz w:val="48"/>
                                      <w:szCs w:val="48"/>
                                      <w:lang w:val="en-US"/>
                                    </w:rPr>
                                  </w:pPr>
                                  <w:r w:rsidRPr="008C4F5C">
                                    <w:rPr>
                                      <w:rFonts w:ascii="Times New Roman" w:hAnsi="Times New Roman"/>
                                      <w:sz w:val="48"/>
                                      <w:szCs w:val="48"/>
                                      <w:lang w:val="en-US"/>
                                    </w:rPr>
                                    <w:t xml:space="preserve">Development Specification: </w:t>
                                  </w:r>
                                  <w:r w:rsidRPr="008C4F5C">
                                    <w:rPr>
                                      <w:rFonts w:ascii="Times New Roman" w:hAnsi="Times New Roman"/>
                                      <w:sz w:val="48"/>
                                      <w:szCs w:val="48"/>
                                      <w:lang w:val="en-US"/>
                                    </w:rPr>
                                    <w:br/>
                                    <w:t xml:space="preserve">Use Case for the system </w:t>
                                  </w:r>
                                  <w:r w:rsidR="00A01E0D">
                                    <w:rPr>
                                      <w:rFonts w:ascii="Times New Roman" w:hAnsi="Times New Roman"/>
                                      <w:i/>
                                      <w:sz w:val="48"/>
                                      <w:szCs w:val="48"/>
                                      <w:lang w:val="en-US"/>
                                    </w:rPr>
                                    <w:t>Twitter</w:t>
                                  </w:r>
                                </w:p>
                              </w:tc>
                            </w:tr>
                            <w:tr w:rsidR="004D624C" w:rsidRPr="00CB1F30" w14:paraId="27DE2445" w14:textId="77777777">
                              <w:tc>
                                <w:tcPr>
                                  <w:tcW w:w="7442" w:type="dxa"/>
                                  <w:tcBorders>
                                    <w:left w:val="single" w:sz="8" w:space="0" w:color="808080"/>
                                  </w:tcBorders>
                                </w:tcPr>
                                <w:p w14:paraId="299BC35C" w14:textId="77777777" w:rsidR="004D624C" w:rsidRPr="008C4F5C" w:rsidRDefault="008C4F5C">
                                  <w:pPr>
                                    <w:pStyle w:val="Bezodstpw"/>
                                    <w:snapToGrid w:val="0"/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C4F5C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>Document creation date:</w:t>
                                  </w:r>
                                  <w:r w:rsidR="004D624C" w:rsidRPr="008C4F5C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</w:t>
                                  </w:r>
                                  <w:r w:rsidR="00E16C64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29.04.2018</w:t>
                                  </w:r>
                                </w:p>
                                <w:p w14:paraId="57A26CB3" w14:textId="07BCE30E" w:rsidR="004D624C" w:rsidRPr="00F9421E" w:rsidRDefault="008C4F5C">
                                  <w:pPr>
                                    <w:pStyle w:val="Bezodstpw"/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F9421E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>Version</w:t>
                                  </w:r>
                                  <w:r w:rsidR="004D624C" w:rsidRPr="00F9421E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: </w:t>
                                  </w:r>
                                  <w:r w:rsidRPr="00F9421E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version </w:t>
                                  </w:r>
                                  <w:r w:rsidR="00320150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  <w:r w:rsidR="00E16C64" w:rsidRPr="00F9421E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.0</w:t>
                                  </w:r>
                                  <w:r w:rsidR="00305F36" w:rsidRPr="00F9421E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, </w:t>
                                  </w:r>
                                  <w:r w:rsidR="00A01E0D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16</w:t>
                                  </w:r>
                                  <w:r w:rsidR="00E16C64" w:rsidRPr="00F9421E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.0</w:t>
                                  </w:r>
                                  <w:r w:rsidR="00DA6E63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  <w:t>5</w:t>
                                  </w:r>
                                </w:p>
                                <w:p w14:paraId="0D30E56C" w14:textId="77777777" w:rsidR="004D624C" w:rsidRPr="00CB1F30" w:rsidRDefault="004D624C" w:rsidP="00E16C64">
                                  <w:pPr>
                                    <w:pStyle w:val="Bezodstpw"/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</w:pPr>
                                  <w:r w:rsidRPr="00CB1F30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  <w:t>Aut</w:t>
                                  </w:r>
                                  <w:r w:rsidR="008C4F5C" w:rsidRPr="00CB1F30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  <w:t>h</w:t>
                                  </w:r>
                                  <w:r w:rsidRPr="00CB1F30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  <w:t>or</w:t>
                                  </w:r>
                                  <w:r w:rsidR="008C4F5C" w:rsidRPr="00CB1F30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  <w:t>s</w:t>
                                  </w:r>
                                  <w:r w:rsidRPr="00CB1F30">
                                    <w:rPr>
                                      <w:rFonts w:ascii="Times New Roman" w:eastAsia="Calibri" w:hAnsi="Times New Roman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r w:rsidR="008C4F5C" w:rsidRPr="00CB1F30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  <w:r w:rsidR="00E16C64" w:rsidRPr="00CB1F30">
                                    <w:rPr>
                                      <w:rFonts w:ascii="Times New Roman" w:eastAsia="Calibri" w:hAnsi="Times New Roman"/>
                                      <w:i/>
                                      <w:sz w:val="32"/>
                                      <w:szCs w:val="32"/>
                                    </w:rPr>
                                    <w:t>Adrianna Buda, Krzysztof Kopleński, Piotr Szczepański</w:t>
                                  </w:r>
                                </w:p>
                              </w:tc>
                            </w:tr>
                          </w:tbl>
                          <w:p w14:paraId="10224236" w14:textId="77777777" w:rsidR="00A67DCF" w:rsidRPr="00CB1F30" w:rsidRDefault="00A67DC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FE43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.45pt;margin-top:148.05pt;width:372.05pt;height:189.2pt;z-index:2516577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115" w:type="dxa"/>
                        <w:tblLayout w:type="fixed"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7442"/>
                      </w:tblGrid>
                      <w:tr w:rsidR="004D624C" w:rsidRPr="00252643" w14:paraId="6071099E" w14:textId="77777777">
                        <w:tc>
                          <w:tcPr>
                            <w:tcW w:w="7442" w:type="dxa"/>
                            <w:tcBorders>
                              <w:left w:val="single" w:sz="8" w:space="0" w:color="808080"/>
                            </w:tcBorders>
                          </w:tcPr>
                          <w:p w14:paraId="1FB79237" w14:textId="3DC6795F" w:rsidR="004D624C" w:rsidRPr="00305F36" w:rsidRDefault="008C4F5C" w:rsidP="00143C5F">
                            <w:pPr>
                              <w:pStyle w:val="Bezodstpw"/>
                              <w:snapToGrid w:val="0"/>
                              <w:rPr>
                                <w:rFonts w:ascii="Times New Roman" w:hAnsi="Times New Roman"/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lang w:val="en-US"/>
                              </w:rPr>
                              <w:t>Company name</w:t>
                            </w:r>
                            <w:r w:rsidR="004D624C" w:rsidRPr="00305F36">
                              <w:rPr>
                                <w:rFonts w:ascii="Times New Roman" w:hAnsi="Times New Roman"/>
                                <w:i/>
                                <w:lang w:val="en-US"/>
                              </w:rPr>
                              <w:t xml:space="preserve"> – </w:t>
                            </w:r>
                            <w:r w:rsidR="00143C5F">
                              <w:rPr>
                                <w:rFonts w:ascii="Times New Roman" w:hAnsi="Times New Roman"/>
                                <w:i/>
                                <w:lang w:val="en-US"/>
                              </w:rPr>
                              <w:t>Twitter</w:t>
                            </w:r>
                          </w:p>
                        </w:tc>
                      </w:tr>
                      <w:tr w:rsidR="004D624C" w:rsidRPr="00C41682" w14:paraId="47768A13" w14:textId="77777777">
                        <w:tc>
                          <w:tcPr>
                            <w:tcW w:w="7442" w:type="dxa"/>
                            <w:tcBorders>
                              <w:left w:val="single" w:sz="8" w:space="0" w:color="808080"/>
                            </w:tcBorders>
                            <w:tc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cMar>
                          </w:tcPr>
                          <w:p w14:paraId="6B8AD0BB" w14:textId="2E974BD8" w:rsidR="004D624C" w:rsidRPr="008C4F5C" w:rsidRDefault="008C4F5C" w:rsidP="00A01E0D">
                            <w:pPr>
                              <w:pStyle w:val="Bezodstpw"/>
                              <w:snapToGrid w:val="0"/>
                              <w:rPr>
                                <w:rFonts w:ascii="Times New Roman" w:hAnsi="Times New Roman"/>
                                <w:i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8C4F5C"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en-US"/>
                              </w:rPr>
                              <w:t xml:space="preserve">Development Specification: </w:t>
                            </w:r>
                            <w:r w:rsidRPr="008C4F5C">
                              <w:rPr>
                                <w:rFonts w:ascii="Times New Roman" w:hAnsi="Times New Roman"/>
                                <w:sz w:val="48"/>
                                <w:szCs w:val="48"/>
                                <w:lang w:val="en-US"/>
                              </w:rPr>
                              <w:br/>
                              <w:t xml:space="preserve">Use Case for the system </w:t>
                            </w:r>
                            <w:r w:rsidR="00A01E0D">
                              <w:rPr>
                                <w:rFonts w:ascii="Times New Roman" w:hAnsi="Times New Roman"/>
                                <w:i/>
                                <w:sz w:val="48"/>
                                <w:szCs w:val="48"/>
                                <w:lang w:val="en-US"/>
                              </w:rPr>
                              <w:t>Twitter</w:t>
                            </w:r>
                          </w:p>
                        </w:tc>
                      </w:tr>
                      <w:tr w:rsidR="004D624C" w:rsidRPr="00CB1F30" w14:paraId="27DE2445" w14:textId="77777777">
                        <w:tc>
                          <w:tcPr>
                            <w:tcW w:w="7442" w:type="dxa"/>
                            <w:tcBorders>
                              <w:left w:val="single" w:sz="8" w:space="0" w:color="808080"/>
                            </w:tcBorders>
                          </w:tcPr>
                          <w:p w14:paraId="299BC35C" w14:textId="77777777" w:rsidR="004D624C" w:rsidRPr="008C4F5C" w:rsidRDefault="008C4F5C">
                            <w:pPr>
                              <w:pStyle w:val="Bezodstpw"/>
                              <w:snapToGrid w:val="0"/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C4F5C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  <w:t>Document creation date:</w:t>
                            </w:r>
                            <w:r w:rsidR="004D624C" w:rsidRPr="008C4F5C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E16C64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29.04.2018</w:t>
                            </w:r>
                          </w:p>
                          <w:p w14:paraId="57A26CB3" w14:textId="07BCE30E" w:rsidR="004D624C" w:rsidRPr="00F9421E" w:rsidRDefault="008C4F5C">
                            <w:pPr>
                              <w:pStyle w:val="Bezodstpw"/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F9421E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  <w:t>Version</w:t>
                            </w:r>
                            <w:r w:rsidR="004D624C" w:rsidRPr="00F9421E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  <w:lang w:val="en-US"/>
                              </w:rPr>
                              <w:t xml:space="preserve">: </w:t>
                            </w:r>
                            <w:r w:rsidRPr="00F9421E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 xml:space="preserve">version </w:t>
                            </w:r>
                            <w:r w:rsidR="00320150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 w:rsidR="00E16C64" w:rsidRPr="00F9421E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.0</w:t>
                            </w:r>
                            <w:r w:rsidR="00305F36" w:rsidRPr="00F9421E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="00A01E0D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16</w:t>
                            </w:r>
                            <w:r w:rsidR="00E16C64" w:rsidRPr="00F9421E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.0</w:t>
                            </w:r>
                            <w:r w:rsidR="00DA6E63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  <w:lang w:val="en-US"/>
                              </w:rPr>
                              <w:t>5</w:t>
                            </w:r>
                          </w:p>
                          <w:p w14:paraId="0D30E56C" w14:textId="77777777" w:rsidR="004D624C" w:rsidRPr="00CB1F30" w:rsidRDefault="004D624C" w:rsidP="00E16C64">
                            <w:pPr>
                              <w:pStyle w:val="Bezodstpw"/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</w:pPr>
                            <w:r w:rsidRPr="00CB1F30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  <w:t>Aut</w:t>
                            </w:r>
                            <w:r w:rsidR="008C4F5C" w:rsidRPr="00CB1F30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  <w:t>h</w:t>
                            </w:r>
                            <w:r w:rsidRPr="00CB1F30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  <w:t>or</w:t>
                            </w:r>
                            <w:r w:rsidR="008C4F5C" w:rsidRPr="00CB1F30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  <w:t>s</w:t>
                            </w:r>
                            <w:r w:rsidRPr="00CB1F30">
                              <w:rPr>
                                <w:rFonts w:ascii="Times New Roman" w:eastAsia="Calibri" w:hAnsi="Times New Roman"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C4F5C" w:rsidRPr="00CB1F30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</w:rPr>
                              <w:br/>
                            </w:r>
                            <w:r w:rsidR="00E16C64" w:rsidRPr="00CB1F30">
                              <w:rPr>
                                <w:rFonts w:ascii="Times New Roman" w:eastAsia="Calibri" w:hAnsi="Times New Roman"/>
                                <w:i/>
                                <w:sz w:val="32"/>
                                <w:szCs w:val="32"/>
                              </w:rPr>
                              <w:t>Adrianna Buda, Krzysztof Kopleński, Piotr Szczepański</w:t>
                            </w:r>
                          </w:p>
                        </w:tc>
                      </w:tr>
                    </w:tbl>
                    <w:p w14:paraId="10224236" w14:textId="77777777" w:rsidR="00A67DCF" w:rsidRPr="00CB1F30" w:rsidRDefault="00A67DCF"/>
                  </w:txbxContent>
                </v:textbox>
                <w10:wrap type="square" side="largest" anchorx="margin" anchory="page"/>
              </v:shape>
            </w:pict>
          </mc:Fallback>
        </mc:AlternateContent>
      </w:r>
      <w:bookmarkEnd w:id="0"/>
    </w:p>
    <w:p w14:paraId="2D2EBBE7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74EB62B5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0536B923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1F691F1A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1EDAE271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4E2DD328" w14:textId="77777777" w:rsidR="00252643" w:rsidRPr="00D94CDA" w:rsidRDefault="00252643" w:rsidP="00252643">
      <w:pPr>
        <w:rPr>
          <w:rFonts w:ascii="Times New Roman" w:hAnsi="Times New Roman" w:cs="Times New Roman"/>
        </w:rPr>
      </w:pPr>
    </w:p>
    <w:p w14:paraId="4F0A71A8" w14:textId="77777777" w:rsidR="00252643" w:rsidRDefault="00252643" w:rsidP="00252643">
      <w:pPr>
        <w:rPr>
          <w:rFonts w:ascii="Times New Roman" w:hAnsi="Times New Roman" w:cs="Times New Roman"/>
        </w:rPr>
      </w:pPr>
    </w:p>
    <w:p w14:paraId="5EB728D9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33A6FF79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28A39B5A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278B8FBB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3015D014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4FDC4C42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51665445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5DBBC22B" w14:textId="77777777" w:rsidR="00305F36" w:rsidRDefault="00305F36" w:rsidP="00252643">
      <w:pPr>
        <w:rPr>
          <w:rFonts w:ascii="Times New Roman" w:hAnsi="Times New Roman" w:cs="Times New Roman"/>
        </w:rPr>
      </w:pPr>
    </w:p>
    <w:p w14:paraId="0714C311" w14:textId="77777777" w:rsidR="00305F36" w:rsidRPr="00D94CDA" w:rsidRDefault="00305F36" w:rsidP="00252643">
      <w:pPr>
        <w:rPr>
          <w:rFonts w:ascii="Times New Roman" w:hAnsi="Times New Roman" w:cs="Times New Roman"/>
        </w:rPr>
      </w:pPr>
    </w:p>
    <w:p w14:paraId="428C15AD" w14:textId="77777777" w:rsidR="00252643" w:rsidRPr="00D94CDA" w:rsidRDefault="008C4F5C" w:rsidP="00252643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4F5C">
        <w:rPr>
          <w:rFonts w:ascii="Times New Roman" w:eastAsia="Times New Roman" w:hAnsi="Times New Roman" w:cs="Times New Roman"/>
          <w:b/>
          <w:bCs/>
          <w:sz w:val="24"/>
          <w:szCs w:val="24"/>
        </w:rPr>
        <w:t>History of document versions</w:t>
      </w:r>
    </w:p>
    <w:tbl>
      <w:tblPr>
        <w:tblW w:w="0" w:type="auto"/>
        <w:tblInd w:w="487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360"/>
        <w:gridCol w:w="1480"/>
        <w:gridCol w:w="1005"/>
        <w:gridCol w:w="4404"/>
      </w:tblGrid>
      <w:tr w:rsidR="00252643" w:rsidRPr="00D94CDA" w14:paraId="79002BD3" w14:textId="77777777" w:rsidTr="00847EC5"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13287806" w14:textId="77777777" w:rsidR="00252643" w:rsidRPr="00D94CDA" w:rsidRDefault="008C4F5C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Version number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1291406B" w14:textId="77777777" w:rsidR="00252643" w:rsidRPr="00D94CDA" w:rsidRDefault="008C4F5C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69611239" w14:textId="77777777" w:rsidR="00252643" w:rsidRPr="00D94CDA" w:rsidRDefault="008C4F5C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C4F5C">
              <w:rPr>
                <w:rFonts w:ascii="Times New Roman" w:eastAsia="Times New Roman" w:hAnsi="Times New Roman" w:cs="Times New Roman"/>
                <w:b/>
                <w:bCs/>
              </w:rPr>
              <w:t>Authors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4C050E3E" w14:textId="77777777" w:rsidR="00252643" w:rsidRPr="00D94CDA" w:rsidRDefault="008C4F5C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C4F5C">
              <w:rPr>
                <w:rFonts w:ascii="Times New Roman" w:eastAsia="Times New Roman" w:hAnsi="Times New Roman" w:cs="Times New Roman"/>
                <w:b/>
                <w:bCs/>
              </w:rPr>
              <w:t>Version description</w:t>
            </w:r>
          </w:p>
        </w:tc>
      </w:tr>
      <w:tr w:rsidR="00305F36" w:rsidRPr="00C41682" w14:paraId="78259540" w14:textId="77777777" w:rsidTr="00BF0B09"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169E2C8D" w14:textId="77777777" w:rsidR="00305F36" w:rsidRPr="00D94CDA" w:rsidRDefault="00305F36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94CDA">
              <w:rPr>
                <w:rFonts w:ascii="Times New Roman" w:eastAsia="Times New Roman" w:hAnsi="Times New Roman" w:cs="Times New Roman"/>
              </w:rPr>
              <w:t>ver_1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4D1FCA1B" w14:textId="77777777" w:rsidR="00305F36" w:rsidRPr="00D94CDA" w:rsidRDefault="00CB1F30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29.04.201</w:t>
            </w:r>
            <w:r w:rsidR="00305F36" w:rsidRPr="00D94CD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57994014" w14:textId="77777777" w:rsidR="00305F36" w:rsidRPr="00D94CDA" w:rsidRDefault="00CB1F30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2D3C2A0A" w14:textId="6996F3C3" w:rsidR="00305F36" w:rsidRPr="0063738F" w:rsidRDefault="00F91CB5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63738F">
              <w:rPr>
                <w:rFonts w:ascii="Times New Roman" w:eastAsia="Times New Roman" w:hAnsi="Times New Roman" w:cs="Times New Roman"/>
                <w:lang w:val="en-US"/>
              </w:rPr>
              <w:t>Main u</w:t>
            </w:r>
            <w:r w:rsidR="001F5D94" w:rsidRPr="0063738F">
              <w:rPr>
                <w:rFonts w:ascii="Times New Roman" w:eastAsia="Times New Roman" w:hAnsi="Times New Roman" w:cs="Times New Roman"/>
                <w:lang w:val="en-US"/>
              </w:rPr>
              <w:t>se case diagram added</w:t>
            </w:r>
          </w:p>
        </w:tc>
      </w:tr>
      <w:tr w:rsidR="00305F36" w:rsidRPr="00C41682" w14:paraId="25BC5EFF" w14:textId="77777777" w:rsidTr="00BF0B09"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54DBAD5D" w14:textId="77777777" w:rsidR="00305F36" w:rsidRPr="00D94CDA" w:rsidRDefault="00305F36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ver_2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0A969F08" w14:textId="77B04119" w:rsidR="00305F36" w:rsidRPr="00D94CDA" w:rsidRDefault="00F9421E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  <w:r w:rsidR="00912E50">
              <w:rPr>
                <w:rFonts w:ascii="Times New Roman" w:eastAsia="Times New Roman" w:hAnsi="Times New Roman" w:cs="Times New Roman"/>
              </w:rPr>
              <w:t>6</w:t>
            </w:r>
            <w:r w:rsidR="00732047">
              <w:rPr>
                <w:rFonts w:ascii="Times New Roman" w:eastAsia="Times New Roman" w:hAnsi="Times New Roman" w:cs="Times New Roman"/>
              </w:rPr>
              <w:t>.05.201</w:t>
            </w:r>
            <w:r w:rsidR="00305F36" w:rsidRPr="00D94CD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4F5FAC01" w14:textId="5978FF47" w:rsidR="00305F36" w:rsidRPr="00D94CDA" w:rsidRDefault="00F9421E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245681C0" w14:textId="272C8925" w:rsidR="00305F36" w:rsidRPr="00320150" w:rsidRDefault="001F5D94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320150">
              <w:rPr>
                <w:rFonts w:ascii="Times New Roman" w:eastAsia="Times New Roman" w:hAnsi="Times New Roman" w:cs="Times New Roman"/>
                <w:lang w:val="en-US"/>
              </w:rPr>
              <w:t>Use case diagram changed, terminology added</w:t>
            </w:r>
          </w:p>
        </w:tc>
      </w:tr>
      <w:tr w:rsidR="00305F36" w:rsidRPr="00C41682" w14:paraId="0832F4C2" w14:textId="77777777" w:rsidTr="00BF0B09"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4695119C" w14:textId="77777777" w:rsidR="00305F36" w:rsidRPr="00D94CDA" w:rsidRDefault="00305F36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ver_3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5FD1779E" w14:textId="439A5C00" w:rsidR="00305F36" w:rsidRPr="00D94CDA" w:rsidRDefault="00732047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14.05.201</w:t>
            </w:r>
            <w:r w:rsidR="00305F36" w:rsidRPr="00D94CD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01E6E276" w14:textId="401AD9C2" w:rsidR="00305F36" w:rsidRPr="00D94CDA" w:rsidRDefault="00320150" w:rsidP="00BF0B09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118A783A" w14:textId="7B4ED472" w:rsidR="00305F36" w:rsidRPr="00320150" w:rsidRDefault="00320150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T</w:t>
            </w:r>
            <w:r w:rsidRPr="00320150">
              <w:rPr>
                <w:rFonts w:ascii="Times New Roman" w:eastAsia="Times New Roman" w:hAnsi="Times New Roman" w:cs="Times New Roman"/>
                <w:lang w:val="en-US"/>
              </w:rPr>
              <w:t xml:space="preserve">erminology 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changed, use cases added</w:t>
            </w:r>
          </w:p>
        </w:tc>
      </w:tr>
      <w:tr w:rsidR="00252643" w:rsidRPr="00D94CDA" w14:paraId="2285AAC7" w14:textId="77777777" w:rsidTr="00847EC5"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25E47CFC" w14:textId="77777777" w:rsidR="00252643" w:rsidRPr="00D94CDA" w:rsidRDefault="00305F36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ver_4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499BA677" w14:textId="043A35AD" w:rsidR="00252643" w:rsidRPr="00D94CDA" w:rsidRDefault="00732047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15.05.201</w:t>
            </w:r>
            <w:r w:rsidR="00252643" w:rsidRPr="00D94CDA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734DF1AD" w14:textId="4D16F17F" w:rsidR="00252643" w:rsidRPr="00D94CDA" w:rsidRDefault="00732047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KK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103D80DF" w14:textId="4829B1F7" w:rsidR="00FF46D3" w:rsidRPr="00D94CDA" w:rsidRDefault="00732047" w:rsidP="00847EC5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 diagrams added</w:t>
            </w:r>
          </w:p>
        </w:tc>
      </w:tr>
      <w:tr w:rsidR="00FF46D3" w:rsidRPr="00C41682" w14:paraId="41118A91" w14:textId="77777777" w:rsidTr="00FF46D3">
        <w:trPr>
          <w:trHeight w:val="223"/>
        </w:trPr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7D7C625B" w14:textId="6AED5AF1" w:rsidR="00FF46D3" w:rsidRDefault="00FF46D3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ver_5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27D64727" w14:textId="2EC6B59B" w:rsidR="00FF46D3" w:rsidRDefault="00FF46D3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15.05.2018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62747404" w14:textId="1831BE13" w:rsidR="00FF46D3" w:rsidRDefault="00FF46D3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AB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289396EB" w14:textId="47558C4F" w:rsidR="00FF46D3" w:rsidRPr="00F91CB5" w:rsidRDefault="00FF46D3" w:rsidP="00847EC5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F91CB5">
              <w:rPr>
                <w:rFonts w:ascii="Times New Roman" w:eastAsia="Times New Roman" w:hAnsi="Times New Roman" w:cs="Times New Roman"/>
                <w:lang w:val="en-US"/>
              </w:rPr>
              <w:t>Description of use cases added</w:t>
            </w:r>
          </w:p>
        </w:tc>
      </w:tr>
      <w:tr w:rsidR="001C5366" w:rsidRPr="00C41682" w14:paraId="1451C2E4" w14:textId="77777777" w:rsidTr="00FF46D3">
        <w:trPr>
          <w:trHeight w:val="223"/>
        </w:trPr>
        <w:tc>
          <w:tcPr>
            <w:tcW w:w="136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5B9CD3BA" w14:textId="25313291" w:rsidR="001C5366" w:rsidRDefault="001C5366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</w:t>
            </w:r>
            <w:r>
              <w:rPr>
                <w:rFonts w:ascii="Times New Roman" w:eastAsia="Times New Roman" w:hAnsi="Times New Roman" w:cs="Times New Roman"/>
              </w:rPr>
              <w:t>r_</w:t>
            </w: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480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2A73770A" w14:textId="6B6DA4BD" w:rsidR="001C5366" w:rsidRDefault="001C5366" w:rsidP="00252643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17.05.2018</w:t>
            </w:r>
          </w:p>
        </w:tc>
        <w:tc>
          <w:tcPr>
            <w:tcW w:w="1005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2AAA86C3" w14:textId="6855CC1C" w:rsidR="001C5366" w:rsidRDefault="001C5366" w:rsidP="00847EC5">
            <w:pPr>
              <w:snapToGri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KK</w:t>
            </w:r>
          </w:p>
        </w:tc>
        <w:tc>
          <w:tcPr>
            <w:tcW w:w="4404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6B00AF4B" w14:textId="3E844C47" w:rsidR="001C5366" w:rsidRPr="00F91CB5" w:rsidRDefault="001C5366" w:rsidP="00847EC5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Description of use case added</w:t>
            </w:r>
            <w:bookmarkStart w:id="1" w:name="_GoBack"/>
            <w:bookmarkEnd w:id="1"/>
          </w:p>
        </w:tc>
      </w:tr>
    </w:tbl>
    <w:p w14:paraId="7CF55DDF" w14:textId="77777777" w:rsidR="00056A85" w:rsidRPr="00F91CB5" w:rsidRDefault="00056A85" w:rsidP="004E6A57">
      <w:pPr>
        <w:spacing w:before="280" w:after="280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US"/>
        </w:rPr>
      </w:pPr>
    </w:p>
    <w:p w14:paraId="6C1F1C16" w14:textId="77777777" w:rsidR="00FF351F" w:rsidRPr="00D94CDA" w:rsidRDefault="00AC1D0B" w:rsidP="008C4F5C">
      <w:pPr>
        <w:pStyle w:val="Nagwek10"/>
      </w:pPr>
      <w:bookmarkStart w:id="2" w:name="_Toc195032358"/>
      <w:r w:rsidRPr="00F91CB5">
        <w:rPr>
          <w:lang w:val="en-US"/>
        </w:rPr>
        <w:br w:type="page"/>
      </w:r>
      <w:bookmarkStart w:id="3" w:name="_Toc413248749"/>
      <w:r w:rsidR="008C4F5C">
        <w:lastRenderedPageBreak/>
        <w:t>Table of contents</w:t>
      </w:r>
      <w:bookmarkEnd w:id="3"/>
    </w:p>
    <w:p w14:paraId="00855D60" w14:textId="77777777" w:rsidR="008C4F5C" w:rsidRDefault="00FF351F">
      <w:pPr>
        <w:pStyle w:val="Spistreci1"/>
        <w:rPr>
          <w:rFonts w:asciiTheme="minorHAnsi" w:eastAsiaTheme="minorEastAsia" w:hAnsiTheme="minorHAnsi" w:cstheme="minorBidi"/>
          <w:lang w:val="en-US" w:eastAsia="en-US"/>
        </w:rPr>
      </w:pPr>
      <w:r w:rsidRPr="00D94CDA">
        <w:fldChar w:fldCharType="begin"/>
      </w:r>
      <w:r w:rsidRPr="00D94CDA">
        <w:instrText xml:space="preserve"> TOC \o "1-3" \h \z \u </w:instrText>
      </w:r>
      <w:r w:rsidRPr="00D94CDA">
        <w:fldChar w:fldCharType="separate"/>
      </w:r>
      <w:hyperlink w:anchor="_Toc413248749" w:history="1">
        <w:r w:rsidR="008C4F5C" w:rsidRPr="00F30D02">
          <w:rPr>
            <w:rStyle w:val="Hipercze"/>
          </w:rPr>
          <w:t>Table of contents</w:t>
        </w:r>
        <w:r w:rsidR="008C4F5C">
          <w:rPr>
            <w:webHidden/>
          </w:rPr>
          <w:tab/>
        </w:r>
        <w:r w:rsidR="008C4F5C">
          <w:rPr>
            <w:webHidden/>
          </w:rPr>
          <w:fldChar w:fldCharType="begin"/>
        </w:r>
        <w:r w:rsidR="008C4F5C">
          <w:rPr>
            <w:webHidden/>
          </w:rPr>
          <w:instrText xml:space="preserve"> PAGEREF _Toc413248749 \h </w:instrText>
        </w:r>
        <w:r w:rsidR="008C4F5C">
          <w:rPr>
            <w:webHidden/>
          </w:rPr>
        </w:r>
        <w:r w:rsidR="008C4F5C">
          <w:rPr>
            <w:webHidden/>
          </w:rPr>
          <w:fldChar w:fldCharType="separate"/>
        </w:r>
        <w:r w:rsidR="008C4F5C">
          <w:rPr>
            <w:webHidden/>
          </w:rPr>
          <w:t>2</w:t>
        </w:r>
        <w:r w:rsidR="008C4F5C">
          <w:rPr>
            <w:webHidden/>
          </w:rPr>
          <w:fldChar w:fldCharType="end"/>
        </w:r>
      </w:hyperlink>
    </w:p>
    <w:p w14:paraId="175BD636" w14:textId="77777777" w:rsidR="008C4F5C" w:rsidRDefault="001C5366">
      <w:pPr>
        <w:pStyle w:val="Spistreci1"/>
        <w:rPr>
          <w:rFonts w:asciiTheme="minorHAnsi" w:eastAsiaTheme="minorEastAsia" w:hAnsiTheme="minorHAnsi" w:cstheme="minorBidi"/>
          <w:lang w:val="en-US" w:eastAsia="en-US"/>
        </w:rPr>
      </w:pPr>
      <w:hyperlink w:anchor="_Toc413248750" w:history="1">
        <w:r w:rsidR="008C4F5C" w:rsidRPr="00F30D02">
          <w:rPr>
            <w:rStyle w:val="Hipercze"/>
          </w:rPr>
          <w:t>Terminology</w:t>
        </w:r>
        <w:r w:rsidR="008C4F5C">
          <w:rPr>
            <w:webHidden/>
          </w:rPr>
          <w:tab/>
        </w:r>
        <w:r w:rsidR="008C4F5C">
          <w:rPr>
            <w:webHidden/>
          </w:rPr>
          <w:fldChar w:fldCharType="begin"/>
        </w:r>
        <w:r w:rsidR="008C4F5C">
          <w:rPr>
            <w:webHidden/>
          </w:rPr>
          <w:instrText xml:space="preserve"> PAGEREF _Toc413248750 \h </w:instrText>
        </w:r>
        <w:r w:rsidR="008C4F5C">
          <w:rPr>
            <w:webHidden/>
          </w:rPr>
        </w:r>
        <w:r w:rsidR="008C4F5C">
          <w:rPr>
            <w:webHidden/>
          </w:rPr>
          <w:fldChar w:fldCharType="separate"/>
        </w:r>
        <w:r w:rsidR="008C4F5C">
          <w:rPr>
            <w:webHidden/>
          </w:rPr>
          <w:t>3</w:t>
        </w:r>
        <w:r w:rsidR="008C4F5C">
          <w:rPr>
            <w:webHidden/>
          </w:rPr>
          <w:fldChar w:fldCharType="end"/>
        </w:r>
      </w:hyperlink>
    </w:p>
    <w:p w14:paraId="3935A126" w14:textId="77777777" w:rsidR="008C4F5C" w:rsidRDefault="001C5366">
      <w:pPr>
        <w:pStyle w:val="Spistreci1"/>
        <w:rPr>
          <w:rFonts w:asciiTheme="minorHAnsi" w:eastAsiaTheme="minorEastAsia" w:hAnsiTheme="minorHAnsi" w:cstheme="minorBidi"/>
          <w:lang w:val="en-US" w:eastAsia="en-US"/>
        </w:rPr>
      </w:pPr>
      <w:hyperlink w:anchor="_Toc413248751" w:history="1">
        <w:r w:rsidR="008C4F5C" w:rsidRPr="00F30D02">
          <w:rPr>
            <w:rStyle w:val="Hipercze"/>
          </w:rPr>
          <w:t>Actors description</w:t>
        </w:r>
        <w:r w:rsidR="008C4F5C">
          <w:rPr>
            <w:webHidden/>
          </w:rPr>
          <w:tab/>
        </w:r>
        <w:r w:rsidR="008C4F5C">
          <w:rPr>
            <w:webHidden/>
          </w:rPr>
          <w:fldChar w:fldCharType="begin"/>
        </w:r>
        <w:r w:rsidR="008C4F5C">
          <w:rPr>
            <w:webHidden/>
          </w:rPr>
          <w:instrText xml:space="preserve"> PAGEREF _Toc413248751 \h </w:instrText>
        </w:r>
        <w:r w:rsidR="008C4F5C">
          <w:rPr>
            <w:webHidden/>
          </w:rPr>
        </w:r>
        <w:r w:rsidR="008C4F5C">
          <w:rPr>
            <w:webHidden/>
          </w:rPr>
          <w:fldChar w:fldCharType="separate"/>
        </w:r>
        <w:r w:rsidR="008C4F5C">
          <w:rPr>
            <w:webHidden/>
          </w:rPr>
          <w:t>4</w:t>
        </w:r>
        <w:r w:rsidR="008C4F5C">
          <w:rPr>
            <w:webHidden/>
          </w:rPr>
          <w:fldChar w:fldCharType="end"/>
        </w:r>
      </w:hyperlink>
    </w:p>
    <w:p w14:paraId="5973F161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2" w:history="1">
        <w:r w:rsidR="008C4F5C" w:rsidRPr="00F30D02">
          <w:rPr>
            <w:rStyle w:val="Hipercze"/>
            <w:noProof/>
            <w:lang w:val="en-US"/>
          </w:rPr>
          <w:t xml:space="preserve">Actor 1: </w:t>
        </w:r>
        <w:r w:rsidR="008C4F5C" w:rsidRPr="00F30D02">
          <w:rPr>
            <w:rStyle w:val="Hipercze"/>
            <w:i/>
            <w:noProof/>
            <w:lang w:val="en-US"/>
          </w:rPr>
          <w:t>name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_Toc413248752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4</w:t>
        </w:r>
        <w:r w:rsidR="008C4F5C">
          <w:rPr>
            <w:noProof/>
            <w:webHidden/>
          </w:rPr>
          <w:fldChar w:fldCharType="end"/>
        </w:r>
      </w:hyperlink>
    </w:p>
    <w:p w14:paraId="4FFFEBCE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3" w:history="1">
        <w:r w:rsidR="008C4F5C" w:rsidRPr="00F30D02">
          <w:rPr>
            <w:rStyle w:val="Hipercze"/>
            <w:noProof/>
            <w:lang w:val="en-US"/>
          </w:rPr>
          <w:t xml:space="preserve">Actor 2: </w:t>
        </w:r>
        <w:r w:rsidR="008C4F5C" w:rsidRPr="00F30D02">
          <w:rPr>
            <w:rStyle w:val="Hipercze"/>
            <w:i/>
            <w:noProof/>
            <w:lang w:val="en-US"/>
          </w:rPr>
          <w:t>name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_Toc413248753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4</w:t>
        </w:r>
        <w:r w:rsidR="008C4F5C">
          <w:rPr>
            <w:noProof/>
            <w:webHidden/>
          </w:rPr>
          <w:fldChar w:fldCharType="end"/>
        </w:r>
      </w:hyperlink>
    </w:p>
    <w:p w14:paraId="28062850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4" w:history="1">
        <w:r w:rsidR="008C4F5C" w:rsidRPr="00F30D02">
          <w:rPr>
            <w:rStyle w:val="Hipercze"/>
            <w:noProof/>
            <w:lang w:val="en-US"/>
          </w:rPr>
          <w:t xml:space="preserve">Actor 3: </w:t>
        </w:r>
        <w:r w:rsidR="008C4F5C" w:rsidRPr="00F30D02">
          <w:rPr>
            <w:rStyle w:val="Hipercze"/>
            <w:i/>
            <w:noProof/>
            <w:lang w:val="en-US"/>
          </w:rPr>
          <w:t>name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_Toc413248754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4</w:t>
        </w:r>
        <w:r w:rsidR="008C4F5C">
          <w:rPr>
            <w:noProof/>
            <w:webHidden/>
          </w:rPr>
          <w:fldChar w:fldCharType="end"/>
        </w:r>
      </w:hyperlink>
    </w:p>
    <w:p w14:paraId="0F453CD0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5" w:history="1">
        <w:r w:rsidR="008C4F5C" w:rsidRPr="00F30D02">
          <w:rPr>
            <w:rStyle w:val="Hipercze"/>
            <w:noProof/>
            <w:lang w:val="en-US"/>
          </w:rPr>
          <w:t>System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_Toc413248755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4</w:t>
        </w:r>
        <w:r w:rsidR="008C4F5C">
          <w:rPr>
            <w:noProof/>
            <w:webHidden/>
          </w:rPr>
          <w:fldChar w:fldCharType="end"/>
        </w:r>
      </w:hyperlink>
    </w:p>
    <w:p w14:paraId="6E3AB06E" w14:textId="77777777" w:rsidR="008C4F5C" w:rsidRDefault="001C5366">
      <w:pPr>
        <w:pStyle w:val="Spistreci1"/>
        <w:rPr>
          <w:rFonts w:asciiTheme="minorHAnsi" w:eastAsiaTheme="minorEastAsia" w:hAnsiTheme="minorHAnsi" w:cstheme="minorBidi"/>
          <w:lang w:val="en-US" w:eastAsia="en-US"/>
        </w:rPr>
      </w:pPr>
      <w:hyperlink w:anchor="_Toc413248756" w:history="1">
        <w:r w:rsidR="008C4F5C" w:rsidRPr="00F30D02">
          <w:rPr>
            <w:rStyle w:val="Hipercze"/>
            <w:lang w:val="en-US"/>
          </w:rPr>
          <w:t>Use case diagram</w:t>
        </w:r>
        <w:r w:rsidR="008C4F5C">
          <w:rPr>
            <w:webHidden/>
          </w:rPr>
          <w:tab/>
        </w:r>
        <w:r w:rsidR="008C4F5C">
          <w:rPr>
            <w:webHidden/>
          </w:rPr>
          <w:fldChar w:fldCharType="begin"/>
        </w:r>
        <w:r w:rsidR="008C4F5C">
          <w:rPr>
            <w:webHidden/>
          </w:rPr>
          <w:instrText xml:space="preserve"> PAGEREF _Toc413248756 \h </w:instrText>
        </w:r>
        <w:r w:rsidR="008C4F5C">
          <w:rPr>
            <w:webHidden/>
          </w:rPr>
        </w:r>
        <w:r w:rsidR="008C4F5C">
          <w:rPr>
            <w:webHidden/>
          </w:rPr>
          <w:fldChar w:fldCharType="separate"/>
        </w:r>
        <w:r w:rsidR="008C4F5C">
          <w:rPr>
            <w:webHidden/>
          </w:rPr>
          <w:t>5</w:t>
        </w:r>
        <w:r w:rsidR="008C4F5C">
          <w:rPr>
            <w:webHidden/>
          </w:rPr>
          <w:fldChar w:fldCharType="end"/>
        </w:r>
      </w:hyperlink>
    </w:p>
    <w:p w14:paraId="5C8F66FE" w14:textId="77777777" w:rsidR="008C4F5C" w:rsidRDefault="001C5366">
      <w:pPr>
        <w:pStyle w:val="Spistreci1"/>
        <w:rPr>
          <w:rFonts w:asciiTheme="minorHAnsi" w:eastAsiaTheme="minorEastAsia" w:hAnsiTheme="minorHAnsi" w:cstheme="minorBidi"/>
          <w:lang w:val="en-US" w:eastAsia="en-US"/>
        </w:rPr>
      </w:pPr>
      <w:hyperlink w:anchor="_Toc413248757" w:history="1">
        <w:r w:rsidR="008C4F5C" w:rsidRPr="00F30D02">
          <w:rPr>
            <w:rStyle w:val="Hipercze"/>
            <w:lang w:val="en-US"/>
          </w:rPr>
          <w:t>Use cases</w:t>
        </w:r>
        <w:r w:rsidR="008C4F5C">
          <w:rPr>
            <w:webHidden/>
          </w:rPr>
          <w:tab/>
        </w:r>
        <w:r w:rsidR="008C4F5C">
          <w:rPr>
            <w:webHidden/>
          </w:rPr>
          <w:fldChar w:fldCharType="begin"/>
        </w:r>
        <w:r w:rsidR="008C4F5C">
          <w:rPr>
            <w:webHidden/>
          </w:rPr>
          <w:instrText xml:space="preserve"> PAGEREF _Toc413248757 \h </w:instrText>
        </w:r>
        <w:r w:rsidR="008C4F5C">
          <w:rPr>
            <w:webHidden/>
          </w:rPr>
        </w:r>
        <w:r w:rsidR="008C4F5C">
          <w:rPr>
            <w:webHidden/>
          </w:rPr>
          <w:fldChar w:fldCharType="separate"/>
        </w:r>
        <w:r w:rsidR="008C4F5C">
          <w:rPr>
            <w:webHidden/>
          </w:rPr>
          <w:t>6</w:t>
        </w:r>
        <w:r w:rsidR="008C4F5C">
          <w:rPr>
            <w:webHidden/>
          </w:rPr>
          <w:fldChar w:fldCharType="end"/>
        </w:r>
      </w:hyperlink>
    </w:p>
    <w:p w14:paraId="046F0202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8" w:history="1">
        <w:r w:rsidR="008C4F5C" w:rsidRPr="00F30D02">
          <w:rPr>
            <w:rStyle w:val="Hipercze"/>
            <w:bCs/>
            <w:noProof/>
            <w:lang w:val="en-US"/>
          </w:rPr>
          <w:t xml:space="preserve">Symbol: </w:t>
        </w:r>
        <w:r w:rsidR="008C4F5C" w:rsidRPr="00F30D02">
          <w:rPr>
            <w:rStyle w:val="Hipercze"/>
            <w:noProof/>
            <w:lang w:val="en-US"/>
          </w:rPr>
          <w:t>Use case name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_Toc413248758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6</w:t>
        </w:r>
        <w:r w:rsidR="008C4F5C">
          <w:rPr>
            <w:noProof/>
            <w:webHidden/>
          </w:rPr>
          <w:fldChar w:fldCharType="end"/>
        </w:r>
      </w:hyperlink>
    </w:p>
    <w:p w14:paraId="31ACB123" w14:textId="77777777" w:rsidR="008C4F5C" w:rsidRDefault="001C5366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n-US" w:eastAsia="en-US"/>
        </w:rPr>
      </w:pPr>
      <w:hyperlink w:anchor="_Toc413248759" w:history="1">
        <w:r w:rsidR="008C4F5C" w:rsidRPr="00F30D02">
          <w:rPr>
            <w:rStyle w:val="Hipercze"/>
            <w:bCs/>
            <w:noProof/>
            <w:lang w:val="en-US"/>
          </w:rPr>
          <w:t xml:space="preserve">Symbol: </w:t>
        </w:r>
        <w:r w:rsidR="008C4F5C" w:rsidRPr="00F30D02">
          <w:rPr>
            <w:rStyle w:val="Hipercze"/>
            <w:noProof/>
            <w:lang w:val="en-US"/>
          </w:rPr>
          <w:t>Use case name</w:t>
        </w:r>
        <w:r w:rsidR="008C4F5C">
          <w:rPr>
            <w:noProof/>
            <w:webHidden/>
          </w:rPr>
          <w:tab/>
        </w:r>
        <w:r w:rsidR="008C4F5C">
          <w:rPr>
            <w:noProof/>
            <w:webHidden/>
          </w:rPr>
          <w:fldChar w:fldCharType="begin"/>
        </w:r>
        <w:r w:rsidR="008C4F5C">
          <w:rPr>
            <w:noProof/>
            <w:webHidden/>
          </w:rPr>
          <w:instrText xml:space="preserve"> PAGEREF _Toc413248759 \h </w:instrText>
        </w:r>
        <w:r w:rsidR="008C4F5C">
          <w:rPr>
            <w:noProof/>
            <w:webHidden/>
          </w:rPr>
        </w:r>
        <w:r w:rsidR="008C4F5C">
          <w:rPr>
            <w:noProof/>
            <w:webHidden/>
          </w:rPr>
          <w:fldChar w:fldCharType="separate"/>
        </w:r>
        <w:r w:rsidR="008C4F5C">
          <w:rPr>
            <w:noProof/>
            <w:webHidden/>
          </w:rPr>
          <w:t>6</w:t>
        </w:r>
        <w:r w:rsidR="008C4F5C">
          <w:rPr>
            <w:noProof/>
            <w:webHidden/>
          </w:rPr>
          <w:fldChar w:fldCharType="end"/>
        </w:r>
      </w:hyperlink>
    </w:p>
    <w:p w14:paraId="49145E36" w14:textId="77777777" w:rsidR="00FF351F" w:rsidRPr="00D94CDA" w:rsidRDefault="00FF351F">
      <w:pPr>
        <w:rPr>
          <w:rFonts w:ascii="Times New Roman" w:hAnsi="Times New Roman" w:cs="Times New Roman"/>
        </w:rPr>
      </w:pPr>
      <w:r w:rsidRPr="00D94CDA">
        <w:rPr>
          <w:rFonts w:ascii="Times New Roman" w:hAnsi="Times New Roman" w:cs="Times New Roman"/>
        </w:rPr>
        <w:fldChar w:fldCharType="end"/>
      </w:r>
    </w:p>
    <w:p w14:paraId="2D6F16EF" w14:textId="77777777" w:rsidR="00FF351F" w:rsidRPr="00D94CDA" w:rsidRDefault="00FF351F" w:rsidP="008C4F5C">
      <w:pPr>
        <w:pStyle w:val="Nagwek10"/>
      </w:pPr>
    </w:p>
    <w:p w14:paraId="19CF9615" w14:textId="77777777" w:rsidR="00FF351F" w:rsidRPr="00D94CDA" w:rsidRDefault="00FF351F" w:rsidP="008C4F5C">
      <w:pPr>
        <w:pStyle w:val="Nagwek10"/>
      </w:pPr>
    </w:p>
    <w:p w14:paraId="4BBD7381" w14:textId="77777777" w:rsidR="00252643" w:rsidRPr="00D94CDA" w:rsidRDefault="00FF351F" w:rsidP="008C4F5C">
      <w:pPr>
        <w:pStyle w:val="Nagwek10"/>
      </w:pPr>
      <w:r w:rsidRPr="00D94CDA">
        <w:br w:type="page"/>
      </w:r>
      <w:bookmarkStart w:id="4" w:name="_Toc413248750"/>
      <w:r w:rsidR="008C4F5C">
        <w:lastRenderedPageBreak/>
        <w:t>Terminolog</w:t>
      </w:r>
      <w:bookmarkEnd w:id="2"/>
      <w:r w:rsidR="008C4F5C">
        <w:t>y</w:t>
      </w:r>
      <w:bookmarkEnd w:id="4"/>
    </w:p>
    <w:tbl>
      <w:tblPr>
        <w:tblW w:w="0" w:type="auto"/>
        <w:tblInd w:w="67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59"/>
        <w:gridCol w:w="5799"/>
      </w:tblGrid>
      <w:tr w:rsidR="00252643" w:rsidRPr="00D94CDA" w14:paraId="2E28C3FA" w14:textId="77777777" w:rsidTr="00847EC5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3E04E777" w14:textId="77777777" w:rsidR="00252643" w:rsidRPr="00D94CDA" w:rsidRDefault="008C4F5C" w:rsidP="00847EC5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Term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5D30A4A2" w14:textId="77777777" w:rsidR="00252643" w:rsidRPr="00D94CDA" w:rsidRDefault="008C4F5C" w:rsidP="00847EC5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Definition</w:t>
            </w:r>
          </w:p>
        </w:tc>
      </w:tr>
      <w:tr w:rsidR="00305F36" w:rsidRPr="00C41682" w14:paraId="64D5F47F" w14:textId="77777777" w:rsidTr="00BF0B09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6CF32196" w14:textId="697B4FA8" w:rsidR="00305F36" w:rsidRPr="00D94CDA" w:rsidRDefault="00AC7A6A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Retweet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465C7A8B" w14:textId="3AA49607" w:rsidR="00305F36" w:rsidRPr="00AC7A6A" w:rsidRDefault="00AC7A6A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AC7A6A">
              <w:rPr>
                <w:rFonts w:ascii="Times New Roman" w:eastAsia="Times New Roman" w:hAnsi="Times New Roman" w:cs="Times New Roman"/>
                <w:lang w:val="en-US"/>
              </w:rPr>
              <w:t>Also used as either a noun or a verb, a retweet simply is a sharing of your original post by another user in his or her own page.</w:t>
            </w:r>
          </w:p>
        </w:tc>
      </w:tr>
      <w:tr w:rsidR="00305F36" w:rsidRPr="00C41682" w14:paraId="4466ED51" w14:textId="77777777" w:rsidTr="00BF0B09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7F118958" w14:textId="659CE063" w:rsidR="00305F36" w:rsidRPr="00D94CDA" w:rsidRDefault="0059205C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Follower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5ECEF3AC" w14:textId="437548C8" w:rsidR="00305F36" w:rsidRPr="00EE4548" w:rsidRDefault="00EE4548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EE4548">
              <w:rPr>
                <w:rFonts w:ascii="Times New Roman" w:eastAsia="Times New Roman" w:hAnsi="Times New Roman" w:cs="Times New Roman"/>
                <w:lang w:val="en-US"/>
              </w:rPr>
              <w:t>A “foll</w:t>
            </w:r>
            <w:r w:rsidR="0032357B">
              <w:rPr>
                <w:rFonts w:ascii="Times New Roman" w:eastAsia="Times New Roman" w:hAnsi="Times New Roman" w:cs="Times New Roman"/>
                <w:lang w:val="en-US"/>
              </w:rPr>
              <w:t xml:space="preserve">ower” is someone who follows user on Twitter and sees his/hers </w:t>
            </w:r>
            <w:r w:rsidRPr="00EE4548">
              <w:rPr>
                <w:rFonts w:ascii="Times New Roman" w:eastAsia="Times New Roman" w:hAnsi="Times New Roman" w:cs="Times New Roman"/>
                <w:lang w:val="en-US"/>
              </w:rPr>
              <w:t>updates on their home feed</w:t>
            </w:r>
            <w:r w:rsidR="0032357B">
              <w:rPr>
                <w:rFonts w:ascii="Times New Roman" w:eastAsia="Times New Roman" w:hAnsi="Times New Roman" w:cs="Times New Roman"/>
                <w:lang w:val="en-US"/>
              </w:rPr>
              <w:t>.</w:t>
            </w:r>
          </w:p>
        </w:tc>
      </w:tr>
      <w:tr w:rsidR="00305F36" w:rsidRPr="00C41682" w14:paraId="262AA872" w14:textId="77777777" w:rsidTr="00BF0B09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3BAB227B" w14:textId="4E591DE4" w:rsidR="00305F36" w:rsidRPr="00D94CDA" w:rsidRDefault="0059205C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Tweet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2F568B4C" w14:textId="057607D6" w:rsidR="00305F36" w:rsidRPr="00F02816" w:rsidRDefault="00F02816" w:rsidP="00DE6FDA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Every update</w:t>
            </w:r>
            <w:r w:rsidRPr="00F02816">
              <w:rPr>
                <w:rFonts w:ascii="Times New Roman" w:eastAsia="Times New Roman" w:hAnsi="Times New Roman" w:cs="Times New Roman"/>
                <w:lang w:val="en-US"/>
              </w:rPr>
              <w:t xml:space="preserve"> post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ed to user’s</w:t>
            </w:r>
            <w:r w:rsidRPr="00F02816">
              <w:rPr>
                <w:rFonts w:ascii="Times New Roman" w:eastAsia="Times New Roman" w:hAnsi="Times New Roman" w:cs="Times New Roman"/>
                <w:lang w:val="en-US"/>
              </w:rPr>
              <w:t xml:space="preserve"> followers on Twitter is called a tweet. Every tweet has a 140-character limit, and </w:t>
            </w:r>
            <w:r w:rsidR="00DE6FDA">
              <w:rPr>
                <w:rFonts w:ascii="Times New Roman" w:eastAsia="Times New Roman" w:hAnsi="Times New Roman" w:cs="Times New Roman"/>
                <w:lang w:val="en-US"/>
              </w:rPr>
              <w:t>it is</w:t>
            </w:r>
            <w:r w:rsidRPr="00F02816">
              <w:rPr>
                <w:rFonts w:ascii="Times New Roman" w:eastAsia="Times New Roman" w:hAnsi="Times New Roman" w:cs="Times New Roman"/>
                <w:lang w:val="en-US"/>
              </w:rPr>
              <w:t xml:space="preserve"> public and </w:t>
            </w:r>
            <w:r w:rsidR="00DE6FDA">
              <w:rPr>
                <w:rFonts w:ascii="Times New Roman" w:eastAsia="Times New Roman" w:hAnsi="Times New Roman" w:cs="Times New Roman"/>
                <w:lang w:val="en-US"/>
              </w:rPr>
              <w:t>searchable by anyone on Twitter</w:t>
            </w:r>
            <w:r w:rsidR="0032357B">
              <w:rPr>
                <w:rFonts w:ascii="Times New Roman" w:eastAsia="Times New Roman" w:hAnsi="Times New Roman" w:cs="Times New Roman"/>
                <w:lang w:val="en-US"/>
              </w:rPr>
              <w:t>.</w:t>
            </w:r>
          </w:p>
        </w:tc>
      </w:tr>
      <w:tr w:rsidR="00305F36" w:rsidRPr="00C41682" w14:paraId="3E6E1BB5" w14:textId="77777777" w:rsidTr="00BF0B09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4D8CDBFB" w14:textId="4BDC8B32" w:rsidR="00305F36" w:rsidRPr="00D94CDA" w:rsidRDefault="0059205C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Hashtag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2FDFF95C" w14:textId="1C1754CB" w:rsidR="00305F36" w:rsidRPr="001B289C" w:rsidRDefault="001B289C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32357B">
              <w:rPr>
                <w:rFonts w:ascii="Times New Roman" w:eastAsia="Times New Roman" w:hAnsi="Times New Roman" w:cs="Times New Roman"/>
                <w:lang w:val="en-US"/>
              </w:rPr>
              <w:t>I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t is</w:t>
            </w:r>
            <w:r w:rsidRPr="001B289C">
              <w:rPr>
                <w:rFonts w:ascii="Times New Roman" w:eastAsia="Times New Roman" w:hAnsi="Times New Roman" w:cs="Times New Roman"/>
                <w:lang w:val="en-US"/>
              </w:rPr>
              <w:t xml:space="preserve"> used in front of other words in a tweet to provide context or to make it easy for users to search for specific topics on Twitter</w:t>
            </w:r>
            <w:r w:rsidR="0032357B">
              <w:rPr>
                <w:rFonts w:ascii="Times New Roman" w:eastAsia="Times New Roman" w:hAnsi="Times New Roman" w:cs="Times New Roman"/>
                <w:lang w:val="en-US"/>
              </w:rPr>
              <w:t>.</w:t>
            </w:r>
          </w:p>
        </w:tc>
      </w:tr>
      <w:tr w:rsidR="00305F36" w:rsidRPr="00C41682" w14:paraId="4C37763C" w14:textId="77777777" w:rsidTr="00BF0B09">
        <w:tc>
          <w:tcPr>
            <w:tcW w:w="325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</w:tcBorders>
          </w:tcPr>
          <w:p w14:paraId="2129CE11" w14:textId="0269A8DD" w:rsidR="00305F36" w:rsidRPr="00D94CDA" w:rsidRDefault="00FB006C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Feed</w:t>
            </w:r>
          </w:p>
        </w:tc>
        <w:tc>
          <w:tcPr>
            <w:tcW w:w="5799" w:type="dxa"/>
            <w:tcBorders>
              <w:top w:val="double" w:sz="1" w:space="0" w:color="C0C0C0"/>
              <w:left w:val="double" w:sz="1" w:space="0" w:color="C0C0C0"/>
              <w:bottom w:val="double" w:sz="1" w:space="0" w:color="C0C0C0"/>
              <w:right w:val="double" w:sz="1" w:space="0" w:color="C0C0C0"/>
            </w:tcBorders>
          </w:tcPr>
          <w:p w14:paraId="5BD31773" w14:textId="4122C246" w:rsidR="00305F36" w:rsidRPr="0032357B" w:rsidRDefault="0032357B" w:rsidP="00BF0B09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r w:rsidRPr="0032357B">
              <w:rPr>
                <w:rFonts w:ascii="Times New Roman" w:eastAsia="Times New Roman" w:hAnsi="Times New Roman" w:cs="Times New Roman"/>
                <w:lang w:val="en-US"/>
              </w:rPr>
              <w:t>User's twitter “feed” is any list of tweets that constantly updates when new tweets that fit the specificed criteria pop up. User's home feed updates every time someone he/she follow tweets.</w:t>
            </w:r>
          </w:p>
        </w:tc>
      </w:tr>
    </w:tbl>
    <w:p w14:paraId="2D540527" w14:textId="77777777" w:rsidR="00345A68" w:rsidRPr="0032357B" w:rsidRDefault="00345A68">
      <w:pPr>
        <w:rPr>
          <w:rFonts w:ascii="Times New Roman" w:hAnsi="Times New Roman" w:cs="Times New Roman"/>
          <w:lang w:val="en-US"/>
        </w:rPr>
      </w:pPr>
    </w:p>
    <w:p w14:paraId="0B567EE4" w14:textId="77777777" w:rsidR="007438E0" w:rsidRPr="0032357B" w:rsidRDefault="007438E0">
      <w:pPr>
        <w:rPr>
          <w:rFonts w:ascii="Times New Roman" w:hAnsi="Times New Roman" w:cs="Times New Roman"/>
          <w:lang w:val="en-US"/>
        </w:rPr>
      </w:pPr>
    </w:p>
    <w:p w14:paraId="104E9C84" w14:textId="77777777" w:rsidR="00252643" w:rsidRPr="00D31153" w:rsidRDefault="007438E0" w:rsidP="008C4F5C">
      <w:pPr>
        <w:pStyle w:val="Nagwek10"/>
        <w:rPr>
          <w:lang w:val="en-US"/>
        </w:rPr>
      </w:pPr>
      <w:bookmarkStart w:id="5" w:name="_Toc195032359"/>
      <w:r w:rsidRPr="0032357B">
        <w:rPr>
          <w:lang w:val="en-US"/>
        </w:rPr>
        <w:br w:type="page"/>
      </w:r>
      <w:bookmarkStart w:id="6" w:name="_Toc413248751"/>
      <w:bookmarkEnd w:id="5"/>
      <w:r w:rsidR="008C4F5C" w:rsidRPr="00D31153">
        <w:rPr>
          <w:lang w:val="en-US"/>
        </w:rPr>
        <w:t>Actors description</w:t>
      </w:r>
      <w:bookmarkEnd w:id="6"/>
    </w:p>
    <w:p w14:paraId="32D72375" w14:textId="77777777" w:rsidR="00252643" w:rsidRPr="008C4F5C" w:rsidRDefault="008C4F5C" w:rsidP="00472CAB">
      <w:pPr>
        <w:tabs>
          <w:tab w:val="left" w:pos="720"/>
        </w:tabs>
        <w:spacing w:before="448" w:after="27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4F5C">
        <w:rPr>
          <w:rFonts w:ascii="Times New Roman" w:eastAsia="Times New Roman" w:hAnsi="Times New Roman" w:cs="Times New Roman"/>
          <w:sz w:val="24"/>
          <w:szCs w:val="24"/>
          <w:lang w:val="en-US"/>
        </w:rPr>
        <w:t>In this system following actors are specified:</w:t>
      </w:r>
    </w:p>
    <w:p w14:paraId="02781F7E" w14:textId="77777777" w:rsidR="00252643" w:rsidRPr="008C4F5C" w:rsidRDefault="008C4F5C" w:rsidP="00472CAB">
      <w:pPr>
        <w:pStyle w:val="Zibinaglowek2"/>
        <w:rPr>
          <w:b w:val="0"/>
          <w:i/>
          <w:lang w:val="en-US"/>
        </w:rPr>
      </w:pPr>
      <w:bookmarkStart w:id="7" w:name="_Toc413248752"/>
      <w:r w:rsidRPr="008C4F5C">
        <w:rPr>
          <w:lang w:val="en-US"/>
        </w:rPr>
        <w:t xml:space="preserve">Actor 1: </w:t>
      </w:r>
      <w:bookmarkEnd w:id="7"/>
      <w:r w:rsidR="00F713BA">
        <w:rPr>
          <w:b w:val="0"/>
          <w:i/>
          <w:lang w:val="en-US"/>
        </w:rPr>
        <w:t>User</w:t>
      </w:r>
    </w:p>
    <w:p w14:paraId="555CCC09" w14:textId="77777777" w:rsidR="00252643" w:rsidRPr="008C4F5C" w:rsidRDefault="008C4F5C" w:rsidP="00472CAB">
      <w:pPr>
        <w:tabs>
          <w:tab w:val="left" w:pos="720"/>
        </w:tabs>
        <w:spacing w:before="448" w:after="27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4F5C">
        <w:rPr>
          <w:rFonts w:ascii="Times New Roman" w:eastAsia="Times New Roman" w:hAnsi="Times New Roman" w:cs="Times New Roman"/>
          <w:sz w:val="24"/>
          <w:szCs w:val="24"/>
          <w:lang w:val="en-US"/>
        </w:rPr>
        <w:t>Description</w:t>
      </w:r>
      <w:r w:rsidR="00305F36" w:rsidRPr="008C4F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40C5601" w14:textId="514E2AE1" w:rsidR="008C4F5C" w:rsidRPr="008C4F5C" w:rsidRDefault="008C4F5C" w:rsidP="008C4F5C">
      <w:pPr>
        <w:pStyle w:val="Zibinaglowek2"/>
        <w:rPr>
          <w:b w:val="0"/>
          <w:i/>
          <w:lang w:val="en-US"/>
        </w:rPr>
      </w:pPr>
      <w:bookmarkStart w:id="8" w:name="_Toc413248753"/>
      <w:r w:rsidRPr="008C4F5C">
        <w:rPr>
          <w:lang w:val="en-US"/>
        </w:rPr>
        <w:t xml:space="preserve">Actor </w:t>
      </w:r>
      <w:r>
        <w:rPr>
          <w:lang w:val="en-US"/>
        </w:rPr>
        <w:t>2</w:t>
      </w:r>
      <w:r w:rsidRPr="008C4F5C">
        <w:rPr>
          <w:lang w:val="en-US"/>
        </w:rPr>
        <w:t xml:space="preserve">: </w:t>
      </w:r>
      <w:bookmarkEnd w:id="8"/>
      <w:r w:rsidR="0063738F">
        <w:rPr>
          <w:b w:val="0"/>
          <w:i/>
          <w:lang w:val="en-US"/>
        </w:rPr>
        <w:t>System</w:t>
      </w:r>
    </w:p>
    <w:p w14:paraId="484C41F3" w14:textId="77777777" w:rsidR="008C4F5C" w:rsidRPr="008C4F5C" w:rsidRDefault="008C4F5C" w:rsidP="008C4F5C">
      <w:pPr>
        <w:tabs>
          <w:tab w:val="left" w:pos="720"/>
        </w:tabs>
        <w:spacing w:before="448" w:after="278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C4F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Description </w:t>
      </w:r>
    </w:p>
    <w:p w14:paraId="2A06BCC1" w14:textId="77777777" w:rsidR="00305F36" w:rsidRPr="008C4F5C" w:rsidRDefault="00305F36" w:rsidP="00E30587">
      <w:pPr>
        <w:pStyle w:val="Zibinaglowek2"/>
        <w:rPr>
          <w:lang w:val="en-US"/>
        </w:rPr>
      </w:pPr>
      <w:bookmarkStart w:id="9" w:name="_Toc413248755"/>
      <w:r w:rsidRPr="008C4F5C">
        <w:rPr>
          <w:lang w:val="en-US"/>
        </w:rPr>
        <w:t>System</w:t>
      </w:r>
      <w:bookmarkEnd w:id="9"/>
    </w:p>
    <w:p w14:paraId="5F841399" w14:textId="35CAF2AB" w:rsidR="00B71F4C" w:rsidRPr="008C4F5C" w:rsidRDefault="00F713BA" w:rsidP="00472CAB">
      <w:pPr>
        <w:tabs>
          <w:tab w:val="left" w:pos="720"/>
        </w:tabs>
        <w:spacing w:before="448" w:after="278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Project based on Twitter idea. We’re developing a system with a mobile application in which user can login/log out, write tweets(no edition and removal allowed). User </w:t>
      </w:r>
      <w:r w:rsidR="002E3BF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search</w:t>
      </w:r>
      <w:r w:rsidR="00E7335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other users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(also</w:t>
      </w:r>
      <w:r w:rsidR="00885269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by </w:t>
      </w:r>
      <w:r w:rsidR="00F706F8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hashtags), put some tweets for later and change profile.</w:t>
      </w:r>
    </w:p>
    <w:p w14:paraId="68F0CC77" w14:textId="77777777" w:rsidR="00252643" w:rsidRPr="008C4F5C" w:rsidRDefault="00252643" w:rsidP="00472CAB">
      <w:pPr>
        <w:jc w:val="both"/>
        <w:rPr>
          <w:rFonts w:ascii="Times New Roman" w:hAnsi="Times New Roman" w:cs="Times New Roman"/>
          <w:lang w:val="en-US"/>
        </w:rPr>
      </w:pPr>
    </w:p>
    <w:p w14:paraId="78E0E30B" w14:textId="77777777" w:rsidR="00252643" w:rsidRPr="008C4F5C" w:rsidRDefault="00252643" w:rsidP="008C4F5C">
      <w:pPr>
        <w:pStyle w:val="Nagwek10"/>
        <w:rPr>
          <w:lang w:val="en-US"/>
        </w:rPr>
      </w:pPr>
    </w:p>
    <w:p w14:paraId="4603F1B6" w14:textId="0D511491" w:rsidR="00DC0DD5" w:rsidRDefault="007438E0" w:rsidP="00990E0B">
      <w:pPr>
        <w:pStyle w:val="Nagwek10"/>
        <w:rPr>
          <w:lang w:val="en-US"/>
        </w:rPr>
      </w:pPr>
      <w:bookmarkStart w:id="10" w:name="_Toc195032366"/>
      <w:r w:rsidRPr="008C4F5C">
        <w:rPr>
          <w:lang w:val="en-US"/>
        </w:rPr>
        <w:br w:type="page"/>
      </w:r>
      <w:bookmarkStart w:id="11" w:name="_Toc413248756"/>
      <w:r w:rsidR="00DC0DD5">
        <w:rPr>
          <w:lang w:val="en-US"/>
        </w:rPr>
        <w:t>Twitter u</w:t>
      </w:r>
      <w:r w:rsidR="008C4F5C" w:rsidRPr="008C4F5C">
        <w:rPr>
          <w:lang w:val="en-US"/>
        </w:rPr>
        <w:t>se case diagram</w:t>
      </w:r>
      <w:bookmarkEnd w:id="11"/>
    </w:p>
    <w:p w14:paraId="25BE9361" w14:textId="3451E23D" w:rsidR="00990E0B" w:rsidRPr="00990E0B" w:rsidRDefault="0063738F" w:rsidP="00990E0B">
      <w:pPr>
        <w:pStyle w:val="Tekstpodstawowy"/>
        <w:ind w:hanging="1134"/>
        <w:rPr>
          <w:lang w:val="en-US"/>
        </w:rPr>
      </w:pPr>
      <w:r w:rsidRPr="0063738F">
        <w:rPr>
          <w:noProof/>
          <w:lang w:eastAsia="pl-PL"/>
        </w:rPr>
        <w:drawing>
          <wp:inline distT="0" distB="0" distL="0" distR="0" wp14:anchorId="4460FB9A" wp14:editId="56D8C00C">
            <wp:extent cx="7188835" cy="549904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5564" cy="55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5C2" w14:textId="5F891D93" w:rsidR="00FD1C2D" w:rsidRPr="008C4F5C" w:rsidRDefault="00DC0DD5" w:rsidP="0054093A">
      <w:pPr>
        <w:pStyle w:val="Nagwek10"/>
        <w:ind w:right="-1134" w:hanging="1276"/>
        <w:rPr>
          <w:lang w:val="en-US"/>
        </w:rPr>
      </w:pPr>
      <w:r>
        <w:rPr>
          <w:lang w:val="en-US"/>
        </w:rPr>
        <w:t xml:space="preserve">    </w:t>
      </w:r>
      <w:r w:rsidRPr="00DC0DD5">
        <w:rPr>
          <w:lang w:val="en-US"/>
        </w:rPr>
        <w:t xml:space="preserve"> </w:t>
      </w:r>
      <w:r w:rsidR="0054093A">
        <w:rPr>
          <w:lang w:val="en-US"/>
        </w:rPr>
        <w:tab/>
      </w:r>
      <w:r w:rsidR="00FD1C2D" w:rsidRPr="008C4F5C">
        <w:rPr>
          <w:lang w:val="en-US"/>
        </w:rPr>
        <w:t xml:space="preserve">Symbol: </w:t>
      </w:r>
      <w:r w:rsidR="00C41682">
        <w:rPr>
          <w:bCs w:val="0"/>
          <w:lang w:val="en-US"/>
        </w:rPr>
        <w:t>UC1</w:t>
      </w:r>
    </w:p>
    <w:p w14:paraId="334FDF76" w14:textId="77777777" w:rsidR="00FD1C2D" w:rsidRPr="008C4F5C" w:rsidRDefault="00FD1C2D" w:rsidP="00FD1C2D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Primary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</w:p>
    <w:p w14:paraId="1A3C7D3F" w14:textId="3DAB9AB4" w:rsidR="00FD1C2D" w:rsidRPr="008C4F5C" w:rsidRDefault="00FD1C2D" w:rsidP="00FD1C2D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Other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 w:rsidR="0054093A">
        <w:rPr>
          <w:rFonts w:ascii="Times New Roman" w:hAnsi="Times New Roman" w:cs="Times New Roman"/>
          <w:lang w:val="en-US"/>
        </w:rPr>
        <w:t>System</w:t>
      </w:r>
    </w:p>
    <w:p w14:paraId="1D9DA963" w14:textId="7642E086" w:rsidR="00FD1C2D" w:rsidRPr="008C4F5C" w:rsidRDefault="00FD1C2D" w:rsidP="00FD1C2D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Modification date: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 w:rsidR="00C41682">
        <w:rPr>
          <w:rFonts w:ascii="Times New Roman" w:hAnsi="Times New Roman" w:cs="Times New Roman"/>
          <w:lang w:val="en-US"/>
        </w:rPr>
        <w:t>16</w:t>
      </w:r>
      <w:r w:rsidR="00532414">
        <w:rPr>
          <w:rFonts w:ascii="Times New Roman" w:hAnsi="Times New Roman" w:cs="Times New Roman"/>
          <w:lang w:val="en-US"/>
        </w:rPr>
        <w:t>.05</w:t>
      </w:r>
      <w:r>
        <w:rPr>
          <w:rFonts w:ascii="Times New Roman" w:hAnsi="Times New Roman" w:cs="Times New Roman"/>
          <w:lang w:val="en-US"/>
        </w:rPr>
        <w:t>.2018</w:t>
      </w:r>
    </w:p>
    <w:p w14:paraId="44780A17" w14:textId="77777777" w:rsidR="00FD1C2D" w:rsidRPr="008C4F5C" w:rsidRDefault="00FD1C2D" w:rsidP="00FD1C2D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4C27E700" w14:textId="42A4EE60" w:rsidR="00FD1C2D" w:rsidRPr="008C4F5C" w:rsidRDefault="00FD1C2D" w:rsidP="00FD1C2D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 xml:space="preserve">Preconditions: </w:t>
      </w:r>
      <w:r w:rsidR="00532414">
        <w:rPr>
          <w:rFonts w:ascii="Times New Roman" w:hAnsi="Times New Roman" w:cs="Times New Roman"/>
          <w:b/>
          <w:bCs/>
          <w:lang w:val="en-US"/>
        </w:rPr>
        <w:t>Internet connection, installed app</w:t>
      </w:r>
    </w:p>
    <w:p w14:paraId="31D5D241" w14:textId="65F4DD79" w:rsidR="00FD1C2D" w:rsidRPr="008C4F5C" w:rsidRDefault="00FD1C2D" w:rsidP="00FD1C2D">
      <w:pPr>
        <w:tabs>
          <w:tab w:val="left" w:pos="2552"/>
          <w:tab w:val="left" w:pos="5670"/>
        </w:tabs>
        <w:spacing w:after="0"/>
        <w:ind w:left="1843" w:hanging="1843"/>
        <w:jc w:val="both"/>
        <w:rPr>
          <w:rFonts w:ascii="Times New Roman" w:hAnsi="Times New Roman" w:cs="Times New Roman"/>
          <w:b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Post conditions</w:t>
      </w:r>
      <w:r w:rsidRPr="008C4F5C">
        <w:rPr>
          <w:rFonts w:ascii="Times New Roman" w:hAnsi="Times New Roman" w:cs="Times New Roman"/>
          <w:bCs/>
          <w:lang w:val="en-US"/>
        </w:rPr>
        <w:t xml:space="preserve">: </w:t>
      </w:r>
      <w:r w:rsidR="00064D6D">
        <w:rPr>
          <w:rFonts w:ascii="Times New Roman" w:hAnsi="Times New Roman" w:cs="Times New Roman"/>
          <w:bCs/>
          <w:lang w:val="en-US"/>
        </w:rPr>
        <w:t>Successful login/ logout. User registered</w:t>
      </w:r>
      <w:r w:rsidR="00F10C6A">
        <w:rPr>
          <w:rFonts w:ascii="Times New Roman" w:hAnsi="Times New Roman" w:cs="Times New Roman"/>
          <w:bCs/>
          <w:lang w:val="en-US"/>
        </w:rPr>
        <w:t>.</w:t>
      </w:r>
    </w:p>
    <w:p w14:paraId="72EFC6A0" w14:textId="77777777" w:rsidR="00FD1C2D" w:rsidRPr="008C4F5C" w:rsidRDefault="00FD1C2D" w:rsidP="00FD1C2D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</w:p>
    <w:p w14:paraId="73A3DF1C" w14:textId="0531386F" w:rsidR="00FD1C2D" w:rsidRPr="008C4F5C" w:rsidRDefault="00FD1C2D" w:rsidP="00FD1C2D">
      <w:pPr>
        <w:spacing w:after="0"/>
        <w:ind w:left="525" w:hanging="51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 xml:space="preserve">Summary: </w:t>
      </w:r>
      <w:r w:rsidR="00532414">
        <w:rPr>
          <w:rFonts w:ascii="Times New Roman" w:hAnsi="Times New Roman" w:cs="Times New Roman"/>
          <w:b/>
          <w:lang w:val="en-US"/>
        </w:rPr>
        <w:t>User by clicking on Sign in button can register his/hers profile and join Twitter</w:t>
      </w:r>
    </w:p>
    <w:p w14:paraId="70B32018" w14:textId="77777777" w:rsidR="00FD1C2D" w:rsidRPr="008C4F5C" w:rsidRDefault="00FD1C2D" w:rsidP="00FD1C2D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060EC991" w14:textId="77777777" w:rsidR="00064D6D" w:rsidRDefault="00FD1C2D" w:rsidP="00FD1C2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Scenario:</w:t>
      </w:r>
      <w:r w:rsidR="00532414">
        <w:rPr>
          <w:rFonts w:ascii="Times New Roman" w:hAnsi="Times New Roman" w:cs="Times New Roman"/>
          <w:b/>
          <w:lang w:val="en-US"/>
        </w:rPr>
        <w:t xml:space="preserve"> </w:t>
      </w:r>
      <w:r w:rsidR="00064D6D">
        <w:rPr>
          <w:rFonts w:ascii="Times New Roman" w:hAnsi="Times New Roman" w:cs="Times New Roman"/>
          <w:b/>
          <w:lang w:val="en-US"/>
        </w:rPr>
        <w:br/>
      </w:r>
      <w:r w:rsidR="0087583D">
        <w:rPr>
          <w:rFonts w:ascii="Times New Roman" w:hAnsi="Times New Roman" w:cs="Times New Roman"/>
          <w:b/>
          <w:lang w:val="en-US"/>
        </w:rPr>
        <w:t xml:space="preserve">1. </w:t>
      </w:r>
      <w:r w:rsidR="00532414">
        <w:rPr>
          <w:rFonts w:ascii="Times New Roman" w:hAnsi="Times New Roman" w:cs="Times New Roman"/>
          <w:b/>
          <w:lang w:val="en-US"/>
        </w:rPr>
        <w:t>The system</w:t>
      </w:r>
      <w:r w:rsidR="0087583D">
        <w:rPr>
          <w:rFonts w:ascii="Times New Roman" w:hAnsi="Times New Roman" w:cs="Times New Roman"/>
          <w:b/>
          <w:lang w:val="en-US"/>
        </w:rPr>
        <w:t xml:space="preserve"> displays sign in/ sign up buttons</w:t>
      </w:r>
    </w:p>
    <w:p w14:paraId="19C7BF2D" w14:textId="057958A8" w:rsidR="0087583D" w:rsidRDefault="0087583D" w:rsidP="00FD1C2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2.</w:t>
      </w:r>
      <w:r w:rsidR="00647A05">
        <w:rPr>
          <w:rFonts w:ascii="Times New Roman" w:hAnsi="Times New Roman" w:cs="Times New Roman"/>
          <w:b/>
          <w:lang w:val="en-US"/>
        </w:rPr>
        <w:t xml:space="preserve"> User clicks sign up</w:t>
      </w:r>
      <w:r>
        <w:rPr>
          <w:rFonts w:ascii="Times New Roman" w:hAnsi="Times New Roman" w:cs="Times New Roman"/>
          <w:b/>
          <w:lang w:val="en-US"/>
        </w:rPr>
        <w:t xml:space="preserve"> button if h</w:t>
      </w:r>
      <w:r w:rsidR="00647A05">
        <w:rPr>
          <w:rFonts w:ascii="Times New Roman" w:hAnsi="Times New Roman" w:cs="Times New Roman"/>
          <w:b/>
          <w:lang w:val="en-US"/>
        </w:rPr>
        <w:t>e/she is not registered yet</w:t>
      </w:r>
      <w:r w:rsidR="00064D6D">
        <w:rPr>
          <w:rFonts w:ascii="Times New Roman" w:hAnsi="Times New Roman" w:cs="Times New Roman"/>
          <w:b/>
          <w:lang w:val="en-US"/>
        </w:rPr>
        <w:t xml:space="preserve"> </w:t>
      </w:r>
      <w:r w:rsidR="00647A05">
        <w:rPr>
          <w:rFonts w:ascii="Times New Roman" w:hAnsi="Times New Roman" w:cs="Times New Roman"/>
          <w:b/>
          <w:lang w:val="en-US"/>
        </w:rPr>
        <w:t>and create account</w:t>
      </w:r>
    </w:p>
    <w:p w14:paraId="5288DA8D" w14:textId="7157F199" w:rsidR="00647A05" w:rsidRPr="008C4F5C" w:rsidRDefault="00647A05" w:rsidP="00FD1C2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3. User can now sign in typing his/hers password</w:t>
      </w:r>
    </w:p>
    <w:p w14:paraId="7D76BC3E" w14:textId="77777777" w:rsidR="00FD1C2D" w:rsidRPr="008C4F5C" w:rsidRDefault="00FD1C2D" w:rsidP="00FD1C2D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4F2096A6" w14:textId="1E339667" w:rsidR="00FD1C2D" w:rsidRPr="008C4F5C" w:rsidRDefault="00FD1C2D" w:rsidP="00FD1C2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Extentions:</w:t>
      </w:r>
      <w:r w:rsidR="00064D6D">
        <w:rPr>
          <w:rFonts w:ascii="Times New Roman" w:hAnsi="Times New Roman" w:cs="Times New Roman"/>
          <w:b/>
          <w:lang w:val="en-US"/>
        </w:rPr>
        <w:t xml:space="preserve"> </w:t>
      </w:r>
    </w:p>
    <w:p w14:paraId="580C84DF" w14:textId="32B25B02" w:rsidR="00064D6D" w:rsidRDefault="00064D6D" w:rsidP="00064D6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1. User can type invalid credentials and lock account</w:t>
      </w:r>
    </w:p>
    <w:p w14:paraId="7352345A" w14:textId="1CE4FE0E" w:rsidR="00064D6D" w:rsidRDefault="00064D6D" w:rsidP="00064D6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2. </w:t>
      </w:r>
      <w:r w:rsidR="0054093A">
        <w:rPr>
          <w:rFonts w:ascii="Times New Roman" w:hAnsi="Times New Roman" w:cs="Times New Roman"/>
          <w:b/>
          <w:lang w:val="en-US"/>
        </w:rPr>
        <w:t>The system displays an error message and moves to main site</w:t>
      </w:r>
    </w:p>
    <w:p w14:paraId="33AF5CA1" w14:textId="7ED8FCBB" w:rsidR="00064D6D" w:rsidRPr="008C4F5C" w:rsidRDefault="0054093A" w:rsidP="00064D6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3. No internet connection</w:t>
      </w:r>
    </w:p>
    <w:p w14:paraId="30404F86" w14:textId="77777777" w:rsidR="00FD1C2D" w:rsidRPr="00064D6D" w:rsidRDefault="00FD1C2D" w:rsidP="00064D6D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567ED85F" w14:textId="44D2282B" w:rsidR="007B37BC" w:rsidRDefault="00FD1C2D" w:rsidP="0054093A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Comment</w:t>
      </w:r>
      <w:r w:rsidR="00CD6D09">
        <w:rPr>
          <w:rFonts w:ascii="Times New Roman" w:hAnsi="Times New Roman" w:cs="Times New Roman"/>
          <w:b/>
          <w:lang w:val="en-US"/>
        </w:rPr>
        <w:br/>
      </w:r>
    </w:p>
    <w:p w14:paraId="328C20C6" w14:textId="77777777" w:rsidR="00CD6D09" w:rsidRDefault="00CD6D09" w:rsidP="0054093A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547EE20D" w14:textId="1B8B29B5" w:rsidR="00CD6D09" w:rsidRPr="008C4F5C" w:rsidRDefault="00CD6D09" w:rsidP="00CD6D09">
      <w:pPr>
        <w:pStyle w:val="Nagwek10"/>
        <w:ind w:right="-1134" w:hanging="1276"/>
        <w:rPr>
          <w:lang w:val="en-US"/>
        </w:rPr>
      </w:pPr>
      <w:r>
        <w:rPr>
          <w:lang w:val="en-US"/>
        </w:rPr>
        <w:tab/>
      </w:r>
      <w:r w:rsidRPr="008C4F5C">
        <w:rPr>
          <w:lang w:val="en-US"/>
        </w:rPr>
        <w:t xml:space="preserve">Symbol: </w:t>
      </w:r>
      <w:r>
        <w:rPr>
          <w:bCs w:val="0"/>
          <w:lang w:val="en-US"/>
        </w:rPr>
        <w:t>UC2</w:t>
      </w:r>
    </w:p>
    <w:p w14:paraId="22B2E6F0" w14:textId="77777777" w:rsidR="00CD6D09" w:rsidRPr="008C4F5C" w:rsidRDefault="00CD6D09" w:rsidP="00CD6D09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Primary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</w:p>
    <w:p w14:paraId="44525356" w14:textId="77777777" w:rsidR="00CD6D09" w:rsidRPr="008C4F5C" w:rsidRDefault="00CD6D09" w:rsidP="00CD6D09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Other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Admin</w:t>
      </w:r>
    </w:p>
    <w:p w14:paraId="2553F564" w14:textId="77777777" w:rsidR="00CD6D09" w:rsidRPr="008C4F5C" w:rsidRDefault="00CD6D09" w:rsidP="00CD6D09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Modification date: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16.05.2018</w:t>
      </w:r>
    </w:p>
    <w:p w14:paraId="20F9CD6E" w14:textId="77777777" w:rsidR="00CD6D09" w:rsidRPr="008C4F5C" w:rsidRDefault="00CD6D09" w:rsidP="00CD6D09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2A4AAF1B" w14:textId="6AA815D2" w:rsidR="00CD6D09" w:rsidRPr="008C4F5C" w:rsidRDefault="00CD6D09" w:rsidP="00CD6D09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 xml:space="preserve">Preconditions: </w:t>
      </w:r>
      <w:r>
        <w:rPr>
          <w:rFonts w:ascii="Times New Roman" w:hAnsi="Times New Roman" w:cs="Times New Roman"/>
          <w:b/>
          <w:bCs/>
          <w:lang w:val="en-US"/>
        </w:rPr>
        <w:t xml:space="preserve">Internet connection, </w:t>
      </w:r>
      <w:r w:rsidR="009B6F94">
        <w:rPr>
          <w:rFonts w:ascii="Times New Roman" w:hAnsi="Times New Roman" w:cs="Times New Roman"/>
          <w:b/>
          <w:bCs/>
          <w:lang w:val="en-US"/>
        </w:rPr>
        <w:t>registered user</w:t>
      </w:r>
      <w:r w:rsidR="00613C9B">
        <w:rPr>
          <w:rFonts w:ascii="Times New Roman" w:hAnsi="Times New Roman" w:cs="Times New Roman"/>
          <w:b/>
          <w:bCs/>
          <w:lang w:val="en-US"/>
        </w:rPr>
        <w:t>, account created</w:t>
      </w:r>
    </w:p>
    <w:p w14:paraId="0E2C76DA" w14:textId="0C48E54C" w:rsidR="00CD6D09" w:rsidRPr="008C4F5C" w:rsidRDefault="00CD6D09" w:rsidP="00CD6D09">
      <w:pPr>
        <w:tabs>
          <w:tab w:val="left" w:pos="2552"/>
          <w:tab w:val="left" w:pos="5670"/>
        </w:tabs>
        <w:spacing w:after="0"/>
        <w:ind w:left="1843" w:hanging="1843"/>
        <w:jc w:val="both"/>
        <w:rPr>
          <w:rFonts w:ascii="Times New Roman" w:hAnsi="Times New Roman" w:cs="Times New Roman"/>
          <w:b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Post conditions</w:t>
      </w:r>
      <w:r w:rsidRPr="008C4F5C">
        <w:rPr>
          <w:rFonts w:ascii="Times New Roman" w:hAnsi="Times New Roman" w:cs="Times New Roman"/>
          <w:bCs/>
          <w:lang w:val="en-US"/>
        </w:rPr>
        <w:t xml:space="preserve">: </w:t>
      </w:r>
      <w:r>
        <w:rPr>
          <w:rFonts w:ascii="Times New Roman" w:hAnsi="Times New Roman" w:cs="Times New Roman"/>
          <w:bCs/>
          <w:lang w:val="en-US"/>
        </w:rPr>
        <w:t xml:space="preserve">Successful </w:t>
      </w:r>
      <w:r w:rsidR="00697F7A">
        <w:rPr>
          <w:rFonts w:ascii="Times New Roman" w:hAnsi="Times New Roman" w:cs="Times New Roman"/>
          <w:bCs/>
          <w:lang w:val="en-US"/>
        </w:rPr>
        <w:t>profile edition.</w:t>
      </w:r>
    </w:p>
    <w:p w14:paraId="5AD84D14" w14:textId="77777777" w:rsidR="00CD6D09" w:rsidRPr="008C4F5C" w:rsidRDefault="00CD6D09" w:rsidP="00CD6D09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</w:p>
    <w:p w14:paraId="3711E7D6" w14:textId="19523AB6" w:rsidR="00CD6D09" w:rsidRPr="008C4F5C" w:rsidRDefault="00CD6D09" w:rsidP="00CD6D09">
      <w:pPr>
        <w:spacing w:after="0"/>
        <w:ind w:left="525" w:hanging="51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 xml:space="preserve">Summary: </w:t>
      </w:r>
      <w:r>
        <w:rPr>
          <w:rFonts w:ascii="Times New Roman" w:hAnsi="Times New Roman" w:cs="Times New Roman"/>
          <w:b/>
          <w:lang w:val="en-US"/>
        </w:rPr>
        <w:t xml:space="preserve">User </w:t>
      </w:r>
      <w:r w:rsidR="00F15D29">
        <w:rPr>
          <w:rFonts w:ascii="Times New Roman" w:hAnsi="Times New Roman" w:cs="Times New Roman"/>
          <w:b/>
          <w:lang w:val="en-US"/>
        </w:rPr>
        <w:t>changes profile settings and manages his/hers account.</w:t>
      </w:r>
    </w:p>
    <w:p w14:paraId="44F7C1FA" w14:textId="77777777" w:rsidR="00CD6D09" w:rsidRPr="008C4F5C" w:rsidRDefault="00CD6D09" w:rsidP="00CD6D09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6FD9675D" w14:textId="572869EE" w:rsidR="00CD6D09" w:rsidRDefault="00CD6D09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Scenario:</w:t>
      </w:r>
      <w:r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br/>
        <w:t xml:space="preserve">1. The system displays </w:t>
      </w:r>
      <w:r w:rsidR="00697F7A">
        <w:rPr>
          <w:rFonts w:ascii="Times New Roman" w:hAnsi="Times New Roman" w:cs="Times New Roman"/>
          <w:b/>
          <w:lang w:val="en-US"/>
        </w:rPr>
        <w:t>edition</w:t>
      </w:r>
      <w:r>
        <w:rPr>
          <w:rFonts w:ascii="Times New Roman" w:hAnsi="Times New Roman" w:cs="Times New Roman"/>
          <w:b/>
          <w:lang w:val="en-US"/>
        </w:rPr>
        <w:t xml:space="preserve"> buttons</w:t>
      </w:r>
    </w:p>
    <w:p w14:paraId="025F48EF" w14:textId="7B913975" w:rsidR="00CD6D09" w:rsidRDefault="00CD6D09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2. User clicks </w:t>
      </w:r>
      <w:r w:rsidR="00697F7A">
        <w:rPr>
          <w:rFonts w:ascii="Times New Roman" w:hAnsi="Times New Roman" w:cs="Times New Roman"/>
          <w:b/>
          <w:lang w:val="en-US"/>
        </w:rPr>
        <w:t>profile settings</w:t>
      </w:r>
      <w:r>
        <w:rPr>
          <w:rFonts w:ascii="Times New Roman" w:hAnsi="Times New Roman" w:cs="Times New Roman"/>
          <w:b/>
          <w:lang w:val="en-US"/>
        </w:rPr>
        <w:t xml:space="preserve"> button if he/she </w:t>
      </w:r>
      <w:r w:rsidR="00697F7A">
        <w:rPr>
          <w:rFonts w:ascii="Times New Roman" w:hAnsi="Times New Roman" w:cs="Times New Roman"/>
          <w:b/>
          <w:lang w:val="en-US"/>
        </w:rPr>
        <w:t>wishes to edit profile picture, bio or name</w:t>
      </w:r>
    </w:p>
    <w:p w14:paraId="1C7DACE7" w14:textId="73C68B49" w:rsidR="00CD6D09" w:rsidRDefault="00CD6D09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3. </w:t>
      </w:r>
      <w:r w:rsidR="00697F7A">
        <w:rPr>
          <w:rFonts w:ascii="Times New Roman" w:hAnsi="Times New Roman" w:cs="Times New Roman"/>
          <w:b/>
          <w:lang w:val="en-US"/>
        </w:rPr>
        <w:t xml:space="preserve">User clicks manage account button if he/she wishes to edit </w:t>
      </w:r>
      <w:r w:rsidR="00712F12">
        <w:rPr>
          <w:rFonts w:ascii="Times New Roman" w:hAnsi="Times New Roman" w:cs="Times New Roman"/>
          <w:b/>
          <w:lang w:val="en-US"/>
        </w:rPr>
        <w:t>privacy settings, change email address,</w:t>
      </w:r>
      <w:r w:rsidR="00697F7A">
        <w:rPr>
          <w:rFonts w:ascii="Times New Roman" w:hAnsi="Times New Roman" w:cs="Times New Roman"/>
          <w:b/>
          <w:lang w:val="en-US"/>
        </w:rPr>
        <w:t xml:space="preserve"> or </w:t>
      </w:r>
      <w:r w:rsidR="00712F12">
        <w:rPr>
          <w:rFonts w:ascii="Times New Roman" w:hAnsi="Times New Roman" w:cs="Times New Roman"/>
          <w:b/>
          <w:lang w:val="en-US"/>
        </w:rPr>
        <w:t>delete account</w:t>
      </w:r>
    </w:p>
    <w:p w14:paraId="6CF0FA7D" w14:textId="041EBBD1" w:rsidR="00712F12" w:rsidRPr="008C4F5C" w:rsidRDefault="00712F12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4. Successful edition of profile, in one case </w:t>
      </w:r>
      <w:r w:rsidR="00C11113">
        <w:rPr>
          <w:rFonts w:ascii="Times New Roman" w:hAnsi="Times New Roman" w:cs="Times New Roman"/>
          <w:b/>
          <w:lang w:val="en-US"/>
        </w:rPr>
        <w:t>–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="00C11113">
        <w:rPr>
          <w:rFonts w:ascii="Times New Roman" w:hAnsi="Times New Roman" w:cs="Times New Roman"/>
          <w:b/>
          <w:lang w:val="en-US"/>
        </w:rPr>
        <w:t>deleted account</w:t>
      </w:r>
    </w:p>
    <w:p w14:paraId="1C5ED69D" w14:textId="77777777" w:rsidR="00CD6D09" w:rsidRPr="008C4F5C" w:rsidRDefault="00CD6D09" w:rsidP="00CD6D09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7D5C1475" w14:textId="77777777" w:rsidR="00CD6D09" w:rsidRPr="008C4F5C" w:rsidRDefault="00CD6D09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Extentions: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694C29A9" w14:textId="3006564D" w:rsidR="00CD6D09" w:rsidRPr="008C4F5C" w:rsidRDefault="00CD6D09" w:rsidP="00D402DA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1. </w:t>
      </w:r>
      <w:r w:rsidR="00D402DA">
        <w:rPr>
          <w:rFonts w:ascii="Times New Roman" w:hAnsi="Times New Roman" w:cs="Times New Roman"/>
          <w:b/>
          <w:lang w:val="en-US"/>
        </w:rPr>
        <w:t>?</w:t>
      </w:r>
    </w:p>
    <w:p w14:paraId="29E71D2D" w14:textId="77777777" w:rsidR="00CD6D09" w:rsidRPr="00064D6D" w:rsidRDefault="00CD6D09" w:rsidP="00CD6D09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22570697" w14:textId="77777777" w:rsidR="00CD6D09" w:rsidRPr="0054093A" w:rsidRDefault="00CD6D09" w:rsidP="00CD6D09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Comment</w:t>
      </w:r>
    </w:p>
    <w:p w14:paraId="4D5BC419" w14:textId="77777777" w:rsidR="00CD6D09" w:rsidRPr="0054093A" w:rsidRDefault="00CD6D09" w:rsidP="0054093A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7D4F9DE6" w14:textId="193E3011" w:rsidR="007B37BC" w:rsidRDefault="007B37BC" w:rsidP="007B37BC">
      <w:pPr>
        <w:pStyle w:val="Tekstpodstawowy"/>
        <w:ind w:left="-1276" w:firstLine="142"/>
        <w:rPr>
          <w:lang w:val="en-US"/>
        </w:rPr>
      </w:pPr>
    </w:p>
    <w:p w14:paraId="54F99B99" w14:textId="5E910390" w:rsidR="00BD49DE" w:rsidRPr="008C4F5C" w:rsidRDefault="00BD49DE" w:rsidP="00BD49DE">
      <w:pPr>
        <w:pStyle w:val="Nagwek10"/>
        <w:ind w:right="-1134" w:hanging="1276"/>
        <w:rPr>
          <w:lang w:val="en-US"/>
        </w:rPr>
      </w:pPr>
      <w:r>
        <w:rPr>
          <w:lang w:val="en-US"/>
        </w:rPr>
        <w:tab/>
      </w:r>
      <w:r w:rsidRPr="008C4F5C">
        <w:rPr>
          <w:lang w:val="en-US"/>
        </w:rPr>
        <w:t xml:space="preserve">Symbol: </w:t>
      </w:r>
      <w:r>
        <w:rPr>
          <w:bCs w:val="0"/>
          <w:lang w:val="en-US"/>
        </w:rPr>
        <w:t>UC3</w:t>
      </w:r>
    </w:p>
    <w:p w14:paraId="06D31347" w14:textId="77777777" w:rsidR="00BD49DE" w:rsidRPr="008C4F5C" w:rsidRDefault="00BD49DE" w:rsidP="00BD49DE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Primary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</w:p>
    <w:p w14:paraId="6A974456" w14:textId="77777777" w:rsidR="00BD49DE" w:rsidRPr="008C4F5C" w:rsidRDefault="00BD49DE" w:rsidP="00BD49DE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Other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Admin</w:t>
      </w:r>
    </w:p>
    <w:p w14:paraId="48258443" w14:textId="21A71C10" w:rsidR="00BD49DE" w:rsidRPr="008C4F5C" w:rsidRDefault="00BD49DE" w:rsidP="00BD49DE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Modification date: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17.05.2018</w:t>
      </w:r>
    </w:p>
    <w:p w14:paraId="624FE331" w14:textId="77777777" w:rsidR="00BD49DE" w:rsidRPr="008C4F5C" w:rsidRDefault="00BD49DE" w:rsidP="00BD49DE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2DCBBB60" w14:textId="5F97DD9E" w:rsidR="00BD49DE" w:rsidRPr="008C4F5C" w:rsidRDefault="00BD49DE" w:rsidP="00BD49DE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 xml:space="preserve">Preconditions: </w:t>
      </w:r>
      <w:r>
        <w:rPr>
          <w:rFonts w:ascii="Times New Roman" w:hAnsi="Times New Roman" w:cs="Times New Roman"/>
          <w:b/>
          <w:bCs/>
          <w:lang w:val="en-US"/>
        </w:rPr>
        <w:t>Internet connection, user signed in</w:t>
      </w:r>
    </w:p>
    <w:p w14:paraId="7BE00CEA" w14:textId="17B99930" w:rsidR="00BD49DE" w:rsidRPr="008C4F5C" w:rsidRDefault="00BD49DE" w:rsidP="00BD49DE">
      <w:pPr>
        <w:tabs>
          <w:tab w:val="left" w:pos="2552"/>
          <w:tab w:val="left" w:pos="5670"/>
        </w:tabs>
        <w:spacing w:after="0"/>
        <w:ind w:left="1843" w:hanging="1843"/>
        <w:jc w:val="both"/>
        <w:rPr>
          <w:rFonts w:ascii="Times New Roman" w:hAnsi="Times New Roman" w:cs="Times New Roman"/>
          <w:b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Post conditions</w:t>
      </w:r>
      <w:r w:rsidRPr="008C4F5C">
        <w:rPr>
          <w:rFonts w:ascii="Times New Roman" w:hAnsi="Times New Roman" w:cs="Times New Roman"/>
          <w:bCs/>
          <w:lang w:val="en-US"/>
        </w:rPr>
        <w:t xml:space="preserve">: </w:t>
      </w:r>
      <w:r w:rsidR="001C5B2D">
        <w:rPr>
          <w:rFonts w:ascii="Times New Roman" w:hAnsi="Times New Roman" w:cs="Times New Roman"/>
          <w:bCs/>
          <w:lang w:val="en-US"/>
        </w:rPr>
        <w:t>Tweet uploaded to server</w:t>
      </w:r>
      <w:r>
        <w:rPr>
          <w:rFonts w:ascii="Times New Roman" w:hAnsi="Times New Roman" w:cs="Times New Roman"/>
          <w:bCs/>
          <w:lang w:val="en-US"/>
        </w:rPr>
        <w:t>.</w:t>
      </w:r>
    </w:p>
    <w:p w14:paraId="5D5C724E" w14:textId="77777777" w:rsidR="00BD49DE" w:rsidRPr="008C4F5C" w:rsidRDefault="00BD49DE" w:rsidP="00BD49DE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</w:p>
    <w:p w14:paraId="3E99F992" w14:textId="390AD970" w:rsidR="00BD49DE" w:rsidRPr="008C4F5C" w:rsidRDefault="00BD49DE" w:rsidP="00BD49DE">
      <w:pPr>
        <w:spacing w:after="0"/>
        <w:ind w:left="525" w:hanging="51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 xml:space="preserve">Summary: </w:t>
      </w:r>
      <w:r>
        <w:rPr>
          <w:rFonts w:ascii="Times New Roman" w:hAnsi="Times New Roman" w:cs="Times New Roman"/>
          <w:b/>
          <w:lang w:val="en-US"/>
        </w:rPr>
        <w:t xml:space="preserve">User </w:t>
      </w:r>
      <w:r w:rsidR="00540B85">
        <w:rPr>
          <w:rFonts w:ascii="Times New Roman" w:hAnsi="Times New Roman" w:cs="Times New Roman"/>
          <w:b/>
          <w:lang w:val="en-US"/>
        </w:rPr>
        <w:t>w</w:t>
      </w:r>
      <w:r w:rsidR="00F75B7C">
        <w:rPr>
          <w:rFonts w:ascii="Times New Roman" w:hAnsi="Times New Roman" w:cs="Times New Roman"/>
          <w:b/>
          <w:lang w:val="en-US"/>
        </w:rPr>
        <w:t>r</w:t>
      </w:r>
      <w:r w:rsidR="00540B85">
        <w:rPr>
          <w:rFonts w:ascii="Times New Roman" w:hAnsi="Times New Roman" w:cs="Times New Roman"/>
          <w:b/>
          <w:lang w:val="en-US"/>
        </w:rPr>
        <w:t xml:space="preserve">ites </w:t>
      </w:r>
      <w:r w:rsidR="00DE76C5">
        <w:rPr>
          <w:rFonts w:ascii="Times New Roman" w:hAnsi="Times New Roman" w:cs="Times New Roman"/>
          <w:b/>
          <w:lang w:val="en-US"/>
        </w:rPr>
        <w:t xml:space="preserve">and post </w:t>
      </w:r>
      <w:r w:rsidR="00540B85">
        <w:rPr>
          <w:rFonts w:ascii="Times New Roman" w:hAnsi="Times New Roman" w:cs="Times New Roman"/>
          <w:b/>
          <w:lang w:val="en-US"/>
        </w:rPr>
        <w:t>a tweet</w:t>
      </w:r>
      <w:r>
        <w:rPr>
          <w:rFonts w:ascii="Times New Roman" w:hAnsi="Times New Roman" w:cs="Times New Roman"/>
          <w:b/>
          <w:lang w:val="en-US"/>
        </w:rPr>
        <w:t>.</w:t>
      </w:r>
    </w:p>
    <w:p w14:paraId="34082AB6" w14:textId="77777777" w:rsidR="00BD49DE" w:rsidRPr="008C4F5C" w:rsidRDefault="00BD49DE" w:rsidP="00BD49DE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385B4556" w14:textId="2D9C623C" w:rsidR="00BD49DE" w:rsidRDefault="00BD49DE" w:rsidP="00BD49DE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Scenario:</w:t>
      </w:r>
      <w:r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br/>
        <w:t xml:space="preserve">1. The system displays </w:t>
      </w:r>
      <w:r w:rsidR="00463B1A">
        <w:rPr>
          <w:rFonts w:ascii="Times New Roman" w:hAnsi="Times New Roman" w:cs="Times New Roman"/>
          <w:b/>
          <w:lang w:val="en-US"/>
        </w:rPr>
        <w:t>tweet</w:t>
      </w:r>
      <w:r w:rsidR="00C252D6">
        <w:rPr>
          <w:rFonts w:ascii="Times New Roman" w:hAnsi="Times New Roman" w:cs="Times New Roman"/>
          <w:b/>
          <w:lang w:val="en-US"/>
        </w:rPr>
        <w:t xml:space="preserve"> button</w:t>
      </w:r>
    </w:p>
    <w:p w14:paraId="207FB715" w14:textId="11B9D08C" w:rsidR="00BD49DE" w:rsidRDefault="00BD49DE" w:rsidP="00BD49DE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2. User </w:t>
      </w:r>
      <w:r w:rsidR="00C252D6">
        <w:rPr>
          <w:rFonts w:ascii="Times New Roman" w:hAnsi="Times New Roman" w:cs="Times New Roman"/>
          <w:b/>
          <w:lang w:val="en-US"/>
        </w:rPr>
        <w:t>type message in tweet frame</w:t>
      </w:r>
    </w:p>
    <w:p w14:paraId="5E9F5501" w14:textId="3EC9847C" w:rsidR="00BD49DE" w:rsidRDefault="00BD49DE" w:rsidP="00BD49DE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3. </w:t>
      </w:r>
      <w:r w:rsidR="00C252D6">
        <w:rPr>
          <w:rFonts w:ascii="Times New Roman" w:hAnsi="Times New Roman" w:cs="Times New Roman"/>
          <w:b/>
          <w:lang w:val="en-US"/>
        </w:rPr>
        <w:t>User can upload video or photo if he/she wishes</w:t>
      </w:r>
    </w:p>
    <w:p w14:paraId="218CDFEE" w14:textId="2E3E7447" w:rsidR="00BD49DE" w:rsidRPr="008C4F5C" w:rsidRDefault="00BD49DE" w:rsidP="00BD49DE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4. </w:t>
      </w:r>
      <w:r w:rsidR="00C252D6">
        <w:rPr>
          <w:rFonts w:ascii="Times New Roman" w:hAnsi="Times New Roman" w:cs="Times New Roman"/>
          <w:b/>
          <w:lang w:val="en-US"/>
        </w:rPr>
        <w:t>Tweet posted successfully</w:t>
      </w:r>
    </w:p>
    <w:p w14:paraId="34777BC3" w14:textId="77777777" w:rsidR="00BD49DE" w:rsidRPr="008C4F5C" w:rsidRDefault="00BD49DE" w:rsidP="00BD49DE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66D3BA8F" w14:textId="77777777" w:rsidR="00BD49DE" w:rsidRPr="008C4F5C" w:rsidRDefault="00BD49DE" w:rsidP="00BD49DE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Extentions: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63A8EE2B" w14:textId="6D931111" w:rsidR="00BD49DE" w:rsidRPr="004F1937" w:rsidRDefault="0054520A" w:rsidP="001D4B20">
      <w:pPr>
        <w:pStyle w:val="Akapitzlist"/>
        <w:numPr>
          <w:ilvl w:val="0"/>
          <w:numId w:val="30"/>
        </w:numPr>
        <w:spacing w:after="0"/>
        <w:ind w:left="284" w:hanging="284"/>
        <w:jc w:val="both"/>
        <w:rPr>
          <w:rFonts w:ascii="Times New Roman" w:hAnsi="Times New Roman" w:cs="Times New Roman"/>
          <w:b/>
          <w:lang w:val="en-US"/>
        </w:rPr>
      </w:pPr>
      <w:r w:rsidRPr="004F1937">
        <w:rPr>
          <w:rFonts w:ascii="Times New Roman" w:hAnsi="Times New Roman" w:cs="Times New Roman"/>
          <w:b/>
          <w:lang w:val="en-US"/>
        </w:rPr>
        <w:t>Tweet can’t be posted: contains more than 200 characters</w:t>
      </w:r>
    </w:p>
    <w:p w14:paraId="0852DA73" w14:textId="721EB0D3" w:rsidR="004F1937" w:rsidRPr="004F1937" w:rsidRDefault="004F1937" w:rsidP="001D4B20">
      <w:pPr>
        <w:pStyle w:val="Akapitzlist"/>
        <w:numPr>
          <w:ilvl w:val="0"/>
          <w:numId w:val="30"/>
        </w:numPr>
        <w:spacing w:after="0"/>
        <w:ind w:left="284" w:hanging="284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No internet connection</w:t>
      </w:r>
    </w:p>
    <w:p w14:paraId="62C5C8E0" w14:textId="77777777" w:rsidR="00BD49DE" w:rsidRPr="00064D6D" w:rsidRDefault="00BD49DE" w:rsidP="00BD49DE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33C72490" w14:textId="1BEEDE45" w:rsidR="00732047" w:rsidRPr="00704202" w:rsidRDefault="00BD49DE" w:rsidP="00704202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Comment</w:t>
      </w:r>
      <w:bookmarkStart w:id="12" w:name="_Toc413248757"/>
      <w:bookmarkEnd w:id="10"/>
    </w:p>
    <w:p w14:paraId="17E6F13C" w14:textId="6482E3DF" w:rsidR="00732047" w:rsidRDefault="00732047" w:rsidP="00402F43">
      <w:pPr>
        <w:pStyle w:val="Nagwek10"/>
        <w:ind w:right="-1134"/>
        <w:rPr>
          <w:lang w:val="en-US"/>
        </w:rPr>
      </w:pPr>
    </w:p>
    <w:p w14:paraId="4ED3803D" w14:textId="371E1BF0" w:rsidR="00704202" w:rsidRPr="008C4F5C" w:rsidRDefault="00704202" w:rsidP="00704202">
      <w:pPr>
        <w:pStyle w:val="Nagwek10"/>
        <w:ind w:right="-1134" w:hanging="1276"/>
        <w:rPr>
          <w:lang w:val="en-US"/>
        </w:rPr>
      </w:pPr>
      <w:r>
        <w:rPr>
          <w:lang w:val="en-US"/>
        </w:rPr>
        <w:tab/>
      </w:r>
      <w:r w:rsidRPr="008C4F5C">
        <w:rPr>
          <w:lang w:val="en-US"/>
        </w:rPr>
        <w:t xml:space="preserve">Symbol: </w:t>
      </w:r>
      <w:r>
        <w:rPr>
          <w:bCs w:val="0"/>
          <w:lang w:val="en-US"/>
        </w:rPr>
        <w:t>UC4</w:t>
      </w:r>
    </w:p>
    <w:p w14:paraId="22EB7C0E" w14:textId="77777777" w:rsidR="00704202" w:rsidRPr="008C4F5C" w:rsidRDefault="00704202" w:rsidP="00704202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Primary actors: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</w:p>
    <w:p w14:paraId="3F02DB09" w14:textId="78B0BCCF" w:rsidR="00704202" w:rsidRPr="008C4F5C" w:rsidRDefault="00704202" w:rsidP="00704202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Other actors:</w:t>
      </w:r>
      <w:r w:rsidR="0088001D">
        <w:rPr>
          <w:rFonts w:ascii="Times New Roman" w:hAnsi="Times New Roman" w:cs="Times New Roman"/>
          <w:lang w:val="en-US"/>
        </w:rPr>
        <w:t xml:space="preserve"> System</w:t>
      </w:r>
    </w:p>
    <w:p w14:paraId="6B99B9B7" w14:textId="77777777" w:rsidR="00704202" w:rsidRPr="008C4F5C" w:rsidRDefault="00704202" w:rsidP="00704202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Modification date:</w:t>
      </w:r>
      <w:r w:rsidRPr="008C4F5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17.05.2018</w:t>
      </w:r>
    </w:p>
    <w:p w14:paraId="03768C55" w14:textId="77777777" w:rsidR="00704202" w:rsidRPr="008C4F5C" w:rsidRDefault="00704202" w:rsidP="00704202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75F24D40" w14:textId="18DBAB39" w:rsidR="00704202" w:rsidRPr="008C4F5C" w:rsidRDefault="00704202" w:rsidP="00704202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 xml:space="preserve">Preconditions: </w:t>
      </w:r>
      <w:r w:rsidR="0088001D">
        <w:rPr>
          <w:rFonts w:ascii="Times New Roman" w:hAnsi="Times New Roman" w:cs="Times New Roman"/>
          <w:b/>
          <w:bCs/>
          <w:lang w:val="en-US"/>
        </w:rPr>
        <w:t>Internet connection, user signed in.</w:t>
      </w:r>
    </w:p>
    <w:p w14:paraId="6B8A8F2D" w14:textId="18C12767" w:rsidR="00704202" w:rsidRPr="008C4F5C" w:rsidRDefault="00704202" w:rsidP="00704202">
      <w:pPr>
        <w:tabs>
          <w:tab w:val="left" w:pos="2552"/>
          <w:tab w:val="left" w:pos="5670"/>
        </w:tabs>
        <w:spacing w:after="0"/>
        <w:ind w:left="1843" w:hanging="1843"/>
        <w:jc w:val="both"/>
        <w:rPr>
          <w:rFonts w:ascii="Times New Roman" w:hAnsi="Times New Roman" w:cs="Times New Roman"/>
          <w:b/>
          <w:bCs/>
          <w:lang w:val="en-US"/>
        </w:rPr>
      </w:pPr>
      <w:r w:rsidRPr="008C4F5C">
        <w:rPr>
          <w:rFonts w:ascii="Times New Roman" w:hAnsi="Times New Roman" w:cs="Times New Roman"/>
          <w:b/>
          <w:bCs/>
          <w:lang w:val="en-US"/>
        </w:rPr>
        <w:t>Post conditions</w:t>
      </w:r>
      <w:r w:rsidRPr="008C4F5C">
        <w:rPr>
          <w:rFonts w:ascii="Times New Roman" w:hAnsi="Times New Roman" w:cs="Times New Roman"/>
          <w:bCs/>
          <w:lang w:val="en-US"/>
        </w:rPr>
        <w:t xml:space="preserve">: </w:t>
      </w:r>
      <w:r w:rsidR="0088001D">
        <w:rPr>
          <w:rFonts w:ascii="Times New Roman" w:hAnsi="Times New Roman" w:cs="Times New Roman"/>
          <w:b/>
          <w:bCs/>
          <w:lang w:val="en-US"/>
        </w:rPr>
        <w:t>System return results, which are matched to searching</w:t>
      </w:r>
      <w:r w:rsidR="00DF51CD">
        <w:rPr>
          <w:rFonts w:ascii="Times New Roman" w:hAnsi="Times New Roman" w:cs="Times New Roman"/>
          <w:bCs/>
          <w:lang w:val="en-US"/>
        </w:rPr>
        <w:t xml:space="preserve"> </w:t>
      </w:r>
      <w:r w:rsidR="00DF51CD" w:rsidRPr="00DF51CD">
        <w:rPr>
          <w:rFonts w:ascii="Times New Roman" w:hAnsi="Times New Roman" w:cs="Times New Roman"/>
          <w:b/>
          <w:bCs/>
          <w:lang w:val="en-US"/>
        </w:rPr>
        <w:t>terms</w:t>
      </w:r>
    </w:p>
    <w:p w14:paraId="3DA3A629" w14:textId="77777777" w:rsidR="00704202" w:rsidRPr="008C4F5C" w:rsidRDefault="00704202" w:rsidP="00704202">
      <w:pPr>
        <w:tabs>
          <w:tab w:val="left" w:pos="2552"/>
          <w:tab w:val="left" w:pos="5670"/>
        </w:tabs>
        <w:spacing w:after="0"/>
        <w:jc w:val="both"/>
        <w:rPr>
          <w:rFonts w:ascii="Times New Roman" w:hAnsi="Times New Roman" w:cs="Times New Roman"/>
          <w:lang w:val="en-US"/>
        </w:rPr>
      </w:pPr>
    </w:p>
    <w:p w14:paraId="4A2A53A0" w14:textId="528E1F4B" w:rsidR="00704202" w:rsidRPr="008C4F5C" w:rsidRDefault="00704202" w:rsidP="00704202">
      <w:pPr>
        <w:spacing w:after="0"/>
        <w:ind w:left="525" w:hanging="510"/>
        <w:jc w:val="both"/>
        <w:rPr>
          <w:rFonts w:ascii="Times New Roman" w:hAnsi="Times New Roman" w:cs="Times New Roman"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 xml:space="preserve">Summary: </w:t>
      </w:r>
      <w:r>
        <w:rPr>
          <w:rFonts w:ascii="Times New Roman" w:hAnsi="Times New Roman" w:cs="Times New Roman"/>
          <w:b/>
          <w:lang w:val="en-US"/>
        </w:rPr>
        <w:t xml:space="preserve">User </w:t>
      </w:r>
      <w:r w:rsidR="000C2514">
        <w:rPr>
          <w:rFonts w:ascii="Times New Roman" w:hAnsi="Times New Roman" w:cs="Times New Roman"/>
          <w:b/>
          <w:lang w:val="en-US"/>
        </w:rPr>
        <w:t>search by hashtag or user name</w:t>
      </w:r>
      <w:r>
        <w:rPr>
          <w:rFonts w:ascii="Times New Roman" w:hAnsi="Times New Roman" w:cs="Times New Roman"/>
          <w:b/>
          <w:lang w:val="en-US"/>
        </w:rPr>
        <w:t>.</w:t>
      </w:r>
    </w:p>
    <w:p w14:paraId="54D70E12" w14:textId="77777777" w:rsidR="00704202" w:rsidRPr="008C4F5C" w:rsidRDefault="00704202" w:rsidP="00704202">
      <w:pPr>
        <w:spacing w:after="0"/>
        <w:jc w:val="both"/>
        <w:rPr>
          <w:rFonts w:ascii="Times New Roman" w:hAnsi="Times New Roman" w:cs="Times New Roman"/>
          <w:lang w:val="en-US"/>
        </w:rPr>
      </w:pPr>
    </w:p>
    <w:p w14:paraId="7CC29120" w14:textId="411DD70D" w:rsidR="00DF51CD" w:rsidRDefault="00704202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Scenario:</w:t>
      </w:r>
      <w:r w:rsidR="00DF51CD">
        <w:rPr>
          <w:rFonts w:ascii="Times New Roman" w:hAnsi="Times New Roman" w:cs="Times New Roman"/>
          <w:b/>
          <w:lang w:val="en-US"/>
        </w:rPr>
        <w:t xml:space="preserve"> </w:t>
      </w:r>
      <w:r w:rsidR="00DF51CD">
        <w:rPr>
          <w:rFonts w:ascii="Times New Roman" w:hAnsi="Times New Roman" w:cs="Times New Roman"/>
          <w:b/>
          <w:lang w:val="en-US"/>
        </w:rPr>
        <w:br/>
        <w:t>1. User writes words to searching</w:t>
      </w:r>
    </w:p>
    <w:p w14:paraId="17A62966" w14:textId="2B00260D" w:rsidR="00DF51CD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2. User select searching person or searching by hashtag button</w:t>
      </w:r>
    </w:p>
    <w:p w14:paraId="3E4D555D" w14:textId="667491E2" w:rsidR="00DF51CD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3</w:t>
      </w:r>
      <w:r w:rsidRPr="00DF51CD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 xml:space="preserve"> User cliks the search button</w:t>
      </w:r>
    </w:p>
    <w:p w14:paraId="00ED6CB3" w14:textId="2F6FCA39" w:rsidR="00DF51CD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4. System shows result, that are to searching terms</w:t>
      </w:r>
    </w:p>
    <w:p w14:paraId="30CFF653" w14:textId="77777777" w:rsidR="00DF51CD" w:rsidRPr="00DF51CD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</w:p>
    <w:p w14:paraId="70B8A1D3" w14:textId="77777777" w:rsidR="00704202" w:rsidRPr="008C4F5C" w:rsidRDefault="00704202" w:rsidP="00704202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Extentions: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08AD521B" w14:textId="1E451193" w:rsidR="00704202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1. No Internet connection</w:t>
      </w:r>
    </w:p>
    <w:p w14:paraId="595B4A7A" w14:textId="10EA207F" w:rsidR="00DF51CD" w:rsidRPr="00DF51CD" w:rsidRDefault="00DF51CD" w:rsidP="00DF51CD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2. Words to search are incorrect</w:t>
      </w:r>
    </w:p>
    <w:p w14:paraId="7C3384C9" w14:textId="029AA6AE" w:rsidR="00704202" w:rsidRPr="001C5366" w:rsidRDefault="001C5366" w:rsidP="00704202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1C5366">
        <w:rPr>
          <w:rFonts w:ascii="Times New Roman" w:hAnsi="Times New Roman" w:cs="Times New Roman"/>
          <w:b/>
          <w:lang w:val="en-US"/>
        </w:rPr>
        <w:t>3. System has no results to show</w:t>
      </w:r>
    </w:p>
    <w:p w14:paraId="167F4235" w14:textId="1AE0BAFC" w:rsidR="00620331" w:rsidRPr="00A01EAB" w:rsidRDefault="00704202" w:rsidP="00A01EAB">
      <w:pPr>
        <w:spacing w:after="0"/>
        <w:jc w:val="both"/>
        <w:rPr>
          <w:rFonts w:ascii="Times New Roman" w:hAnsi="Times New Roman" w:cs="Times New Roman"/>
          <w:b/>
          <w:lang w:val="en-US"/>
        </w:rPr>
      </w:pPr>
      <w:r w:rsidRPr="008C4F5C">
        <w:rPr>
          <w:rFonts w:ascii="Times New Roman" w:hAnsi="Times New Roman" w:cs="Times New Roman"/>
          <w:b/>
          <w:lang w:val="en-US"/>
        </w:rPr>
        <w:t>Comment</w:t>
      </w:r>
    </w:p>
    <w:p w14:paraId="5DEA3A80" w14:textId="77777777" w:rsidR="00620331" w:rsidRDefault="00620331" w:rsidP="00402F43">
      <w:pPr>
        <w:pStyle w:val="Nagwek10"/>
        <w:ind w:right="-1134"/>
        <w:rPr>
          <w:lang w:val="en-US"/>
        </w:rPr>
      </w:pPr>
    </w:p>
    <w:p w14:paraId="2901F21F" w14:textId="750FEB2D" w:rsidR="00620331" w:rsidRDefault="00620331" w:rsidP="00402F43">
      <w:pPr>
        <w:pStyle w:val="Nagwek10"/>
        <w:ind w:right="-1134"/>
        <w:rPr>
          <w:lang w:val="en-US"/>
        </w:rPr>
      </w:pPr>
    </w:p>
    <w:p w14:paraId="7EBE0964" w14:textId="5B7B3ED5" w:rsidR="00620331" w:rsidRDefault="00620331" w:rsidP="00620331">
      <w:pPr>
        <w:pStyle w:val="Tekstpodstawowy"/>
        <w:rPr>
          <w:lang w:val="en-US"/>
        </w:rPr>
      </w:pPr>
    </w:p>
    <w:p w14:paraId="222654D0" w14:textId="33906477" w:rsidR="00620331" w:rsidRDefault="00620331" w:rsidP="00620331">
      <w:pPr>
        <w:pStyle w:val="Tekstpodstawowy"/>
        <w:rPr>
          <w:lang w:val="en-US"/>
        </w:rPr>
      </w:pPr>
    </w:p>
    <w:p w14:paraId="456AE5D9" w14:textId="31008DA6" w:rsidR="00620331" w:rsidRDefault="00620331" w:rsidP="00620331">
      <w:pPr>
        <w:pStyle w:val="Tekstpodstawowy"/>
        <w:rPr>
          <w:lang w:val="en-US"/>
        </w:rPr>
      </w:pPr>
    </w:p>
    <w:p w14:paraId="7D46EEA5" w14:textId="253E2BE0" w:rsidR="00620331" w:rsidRDefault="00620331" w:rsidP="00620331">
      <w:pPr>
        <w:pStyle w:val="Tekstpodstawowy"/>
        <w:rPr>
          <w:lang w:val="en-US"/>
        </w:rPr>
      </w:pPr>
    </w:p>
    <w:p w14:paraId="5D25F4A2" w14:textId="1426D6E7" w:rsidR="00620331" w:rsidRDefault="00620331" w:rsidP="00620331">
      <w:pPr>
        <w:pStyle w:val="Tekstpodstawowy"/>
        <w:rPr>
          <w:lang w:val="en-US"/>
        </w:rPr>
      </w:pPr>
    </w:p>
    <w:p w14:paraId="310F0C8C" w14:textId="29612C48" w:rsidR="00620331" w:rsidRDefault="00620331" w:rsidP="00620331">
      <w:pPr>
        <w:pStyle w:val="Tekstpodstawowy"/>
        <w:rPr>
          <w:lang w:val="en-US"/>
        </w:rPr>
      </w:pPr>
    </w:p>
    <w:p w14:paraId="0FEC7C55" w14:textId="7E6A88DD" w:rsidR="00620331" w:rsidRDefault="00620331" w:rsidP="00620331">
      <w:pPr>
        <w:pStyle w:val="Tekstpodstawowy"/>
        <w:rPr>
          <w:lang w:val="en-US"/>
        </w:rPr>
      </w:pPr>
    </w:p>
    <w:p w14:paraId="58118B22" w14:textId="77777777" w:rsidR="00620331" w:rsidRPr="00620331" w:rsidRDefault="00620331" w:rsidP="00620331">
      <w:pPr>
        <w:pStyle w:val="Tekstpodstawowy"/>
        <w:rPr>
          <w:lang w:val="en-US"/>
        </w:rPr>
      </w:pPr>
    </w:p>
    <w:p w14:paraId="53BEE2A8" w14:textId="77777777" w:rsidR="0071166C" w:rsidRPr="008C4F5C" w:rsidRDefault="0071166C" w:rsidP="00305F36">
      <w:pPr>
        <w:spacing w:after="0"/>
        <w:jc w:val="both"/>
        <w:rPr>
          <w:rFonts w:ascii="Times New Roman" w:hAnsi="Times New Roman" w:cs="Times New Roman"/>
          <w:lang w:val="en-US"/>
        </w:rPr>
      </w:pPr>
      <w:bookmarkStart w:id="13" w:name="_Toc192036951"/>
      <w:bookmarkStart w:id="14" w:name="_Toc195032367"/>
      <w:bookmarkEnd w:id="12"/>
    </w:p>
    <w:bookmarkEnd w:id="13"/>
    <w:bookmarkEnd w:id="14"/>
    <w:p w14:paraId="275B920A" w14:textId="77777777" w:rsidR="00397998" w:rsidRPr="00D94CDA" w:rsidRDefault="00397998" w:rsidP="00397998">
      <w:pPr>
        <w:pStyle w:val="Akapitzlist"/>
        <w:spacing w:after="0"/>
        <w:ind w:left="0"/>
        <w:jc w:val="both"/>
        <w:rPr>
          <w:rFonts w:ascii="Times New Roman" w:hAnsi="Times New Roman" w:cs="Times New Roman"/>
        </w:rPr>
      </w:pPr>
    </w:p>
    <w:sectPr w:rsidR="00397998" w:rsidRPr="00D94CDA" w:rsidSect="00DC0DD5">
      <w:type w:val="continuous"/>
      <w:pgSz w:w="11906" w:h="16838"/>
      <w:pgMar w:top="1417" w:right="28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A6216C" w14:textId="77777777" w:rsidR="00C851F9" w:rsidRDefault="00C851F9" w:rsidP="00B71F4C">
      <w:pPr>
        <w:spacing w:after="0" w:line="240" w:lineRule="auto"/>
      </w:pPr>
      <w:r>
        <w:separator/>
      </w:r>
    </w:p>
  </w:endnote>
  <w:endnote w:type="continuationSeparator" w:id="0">
    <w:p w14:paraId="742CC1B2" w14:textId="77777777" w:rsidR="00C851F9" w:rsidRDefault="00C851F9" w:rsidP="00B71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3D002A" w14:textId="77777777" w:rsidR="00C851F9" w:rsidRDefault="00C851F9" w:rsidP="00B71F4C">
      <w:pPr>
        <w:spacing w:after="0" w:line="240" w:lineRule="auto"/>
      </w:pPr>
      <w:r>
        <w:separator/>
      </w:r>
    </w:p>
  </w:footnote>
  <w:footnote w:type="continuationSeparator" w:id="0">
    <w:p w14:paraId="6871A66C" w14:textId="77777777" w:rsidR="00C851F9" w:rsidRDefault="00C851F9" w:rsidP="00B71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A1D2D08"/>
    <w:multiLevelType w:val="singleLevel"/>
    <w:tmpl w:val="E4AE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">
    <w:nsid w:val="13350D19"/>
    <w:multiLevelType w:val="hybridMultilevel"/>
    <w:tmpl w:val="AA2E57E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B4A1FDC"/>
    <w:multiLevelType w:val="hybridMultilevel"/>
    <w:tmpl w:val="E2964B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9339B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20243F23"/>
    <w:multiLevelType w:val="hybridMultilevel"/>
    <w:tmpl w:val="AE1299C6"/>
    <w:lvl w:ilvl="0" w:tplc="0000000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0A6D43"/>
    <w:multiLevelType w:val="hybridMultilevel"/>
    <w:tmpl w:val="E3782758"/>
    <w:lvl w:ilvl="0" w:tplc="093A2F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669E8"/>
    <w:multiLevelType w:val="hybridMultilevel"/>
    <w:tmpl w:val="58565968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4" w:tplc="0415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2883D79"/>
    <w:multiLevelType w:val="hybridMultilevel"/>
    <w:tmpl w:val="FF24992E"/>
    <w:lvl w:ilvl="0" w:tplc="F418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170C6A"/>
    <w:multiLevelType w:val="hybridMultilevel"/>
    <w:tmpl w:val="80E69E54"/>
    <w:name w:val="WW8Num322"/>
    <w:lvl w:ilvl="0" w:tplc="FD624D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0206FC"/>
    <w:multiLevelType w:val="hybridMultilevel"/>
    <w:tmpl w:val="CCF461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F3BDE"/>
    <w:multiLevelType w:val="hybridMultilevel"/>
    <w:tmpl w:val="CB58A1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C369B0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3">
    <w:nsid w:val="44C33FF7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4">
    <w:nsid w:val="45BE4C71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5">
    <w:nsid w:val="4C50504D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6">
    <w:nsid w:val="4E9B481B"/>
    <w:multiLevelType w:val="hybridMultilevel"/>
    <w:tmpl w:val="073CDCCA"/>
    <w:lvl w:ilvl="0" w:tplc="FD624D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3870BF"/>
    <w:multiLevelType w:val="hybridMultilevel"/>
    <w:tmpl w:val="643E0D4C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355011"/>
    <w:multiLevelType w:val="hybridMultilevel"/>
    <w:tmpl w:val="FF24992E"/>
    <w:lvl w:ilvl="0" w:tplc="F418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424DEC"/>
    <w:multiLevelType w:val="singleLevel"/>
    <w:tmpl w:val="E4AE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0">
    <w:nsid w:val="62D1385D"/>
    <w:multiLevelType w:val="hybridMultilevel"/>
    <w:tmpl w:val="FF24992E"/>
    <w:lvl w:ilvl="0" w:tplc="F418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5279F1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2">
    <w:nsid w:val="664D6731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3">
    <w:nsid w:val="6A311AE4"/>
    <w:multiLevelType w:val="hybridMultilevel"/>
    <w:tmpl w:val="824AC68A"/>
    <w:name w:val="WW8Num32"/>
    <w:lvl w:ilvl="0" w:tplc="E58829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893E2B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5">
    <w:nsid w:val="6F0857F6"/>
    <w:multiLevelType w:val="hybridMultilevel"/>
    <w:tmpl w:val="9D30E5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5C42E4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7">
    <w:nsid w:val="79F33C39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8">
    <w:nsid w:val="7A445935"/>
    <w:multiLevelType w:val="hybridMultilevel"/>
    <w:tmpl w:val="FB4AE0D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C935580"/>
    <w:multiLevelType w:val="hybridMultilevel"/>
    <w:tmpl w:val="C902D134"/>
    <w:lvl w:ilvl="0" w:tplc="038424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19"/>
  </w:num>
  <w:num w:numId="5">
    <w:abstractNumId w:val="23"/>
  </w:num>
  <w:num w:numId="6">
    <w:abstractNumId w:val="27"/>
  </w:num>
  <w:num w:numId="7">
    <w:abstractNumId w:val="9"/>
  </w:num>
  <w:num w:numId="8">
    <w:abstractNumId w:val="14"/>
  </w:num>
  <w:num w:numId="9">
    <w:abstractNumId w:val="13"/>
  </w:num>
  <w:num w:numId="10">
    <w:abstractNumId w:val="24"/>
  </w:num>
  <w:num w:numId="11">
    <w:abstractNumId w:val="7"/>
  </w:num>
  <w:num w:numId="12">
    <w:abstractNumId w:val="21"/>
  </w:num>
  <w:num w:numId="13">
    <w:abstractNumId w:val="26"/>
  </w:num>
  <w:num w:numId="14">
    <w:abstractNumId w:val="22"/>
  </w:num>
  <w:num w:numId="15">
    <w:abstractNumId w:val="5"/>
  </w:num>
  <w:num w:numId="16">
    <w:abstractNumId w:val="17"/>
  </w:num>
  <w:num w:numId="17">
    <w:abstractNumId w:val="11"/>
  </w:num>
  <w:num w:numId="18">
    <w:abstractNumId w:val="25"/>
  </w:num>
  <w:num w:numId="19">
    <w:abstractNumId w:val="1"/>
  </w:num>
  <w:num w:numId="20">
    <w:abstractNumId w:val="28"/>
  </w:num>
  <w:num w:numId="21">
    <w:abstractNumId w:val="12"/>
  </w:num>
  <w:num w:numId="22">
    <w:abstractNumId w:val="4"/>
  </w:num>
  <w:num w:numId="23">
    <w:abstractNumId w:val="29"/>
  </w:num>
  <w:num w:numId="24">
    <w:abstractNumId w:val="6"/>
  </w:num>
  <w:num w:numId="25">
    <w:abstractNumId w:val="20"/>
  </w:num>
  <w:num w:numId="26">
    <w:abstractNumId w:val="18"/>
  </w:num>
  <w:num w:numId="27">
    <w:abstractNumId w:val="8"/>
  </w:num>
  <w:num w:numId="28">
    <w:abstractNumId w:val="2"/>
  </w:num>
  <w:num w:numId="29">
    <w:abstractNumId w:val="3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643"/>
    <w:rsid w:val="000078DC"/>
    <w:rsid w:val="0002541A"/>
    <w:rsid w:val="00032722"/>
    <w:rsid w:val="00034C4D"/>
    <w:rsid w:val="0004001D"/>
    <w:rsid w:val="0004213F"/>
    <w:rsid w:val="000530EE"/>
    <w:rsid w:val="00054BAE"/>
    <w:rsid w:val="00056A85"/>
    <w:rsid w:val="00060BB2"/>
    <w:rsid w:val="00060C2B"/>
    <w:rsid w:val="00064D6D"/>
    <w:rsid w:val="00085EB8"/>
    <w:rsid w:val="00095BD6"/>
    <w:rsid w:val="000A663C"/>
    <w:rsid w:val="000B1D7E"/>
    <w:rsid w:val="000C2514"/>
    <w:rsid w:val="000C43CD"/>
    <w:rsid w:val="000D5F0A"/>
    <w:rsid w:val="000E7591"/>
    <w:rsid w:val="0011032B"/>
    <w:rsid w:val="00111903"/>
    <w:rsid w:val="00113CF0"/>
    <w:rsid w:val="0011669C"/>
    <w:rsid w:val="001326BD"/>
    <w:rsid w:val="00140E5A"/>
    <w:rsid w:val="00143C5F"/>
    <w:rsid w:val="001473A4"/>
    <w:rsid w:val="0015157A"/>
    <w:rsid w:val="00166706"/>
    <w:rsid w:val="00171E6D"/>
    <w:rsid w:val="00182F12"/>
    <w:rsid w:val="00183562"/>
    <w:rsid w:val="00183D02"/>
    <w:rsid w:val="00195FBD"/>
    <w:rsid w:val="001A30EA"/>
    <w:rsid w:val="001B2109"/>
    <w:rsid w:val="001B289C"/>
    <w:rsid w:val="001C5366"/>
    <w:rsid w:val="001C5B2D"/>
    <w:rsid w:val="001D1243"/>
    <w:rsid w:val="001D3BE6"/>
    <w:rsid w:val="001D4B20"/>
    <w:rsid w:val="001E3AA7"/>
    <w:rsid w:val="001E4EC8"/>
    <w:rsid w:val="001F368D"/>
    <w:rsid w:val="001F5D94"/>
    <w:rsid w:val="00214B43"/>
    <w:rsid w:val="00222589"/>
    <w:rsid w:val="00225AFB"/>
    <w:rsid w:val="00225EB3"/>
    <w:rsid w:val="0023279D"/>
    <w:rsid w:val="002341DE"/>
    <w:rsid w:val="0024302F"/>
    <w:rsid w:val="002451EB"/>
    <w:rsid w:val="00247B36"/>
    <w:rsid w:val="00252643"/>
    <w:rsid w:val="00252F6F"/>
    <w:rsid w:val="002655AC"/>
    <w:rsid w:val="002959A2"/>
    <w:rsid w:val="002B474F"/>
    <w:rsid w:val="002C3759"/>
    <w:rsid w:val="002D0DCC"/>
    <w:rsid w:val="002E36AB"/>
    <w:rsid w:val="002E3BFF"/>
    <w:rsid w:val="002E60B8"/>
    <w:rsid w:val="00303AD4"/>
    <w:rsid w:val="00305F36"/>
    <w:rsid w:val="00320150"/>
    <w:rsid w:val="00322F00"/>
    <w:rsid w:val="0032357B"/>
    <w:rsid w:val="00324B57"/>
    <w:rsid w:val="003355F2"/>
    <w:rsid w:val="0033713E"/>
    <w:rsid w:val="00345A68"/>
    <w:rsid w:val="003463B2"/>
    <w:rsid w:val="003530AA"/>
    <w:rsid w:val="003567B3"/>
    <w:rsid w:val="00360CC0"/>
    <w:rsid w:val="00361F7A"/>
    <w:rsid w:val="00365EF8"/>
    <w:rsid w:val="00371218"/>
    <w:rsid w:val="00380B54"/>
    <w:rsid w:val="00397998"/>
    <w:rsid w:val="003B1FFE"/>
    <w:rsid w:val="003C5A2A"/>
    <w:rsid w:val="003F5DB3"/>
    <w:rsid w:val="00402F43"/>
    <w:rsid w:val="0042018B"/>
    <w:rsid w:val="00420D15"/>
    <w:rsid w:val="00420E1E"/>
    <w:rsid w:val="00421DDF"/>
    <w:rsid w:val="00426541"/>
    <w:rsid w:val="004358C5"/>
    <w:rsid w:val="00440DE8"/>
    <w:rsid w:val="004412A8"/>
    <w:rsid w:val="00452C7B"/>
    <w:rsid w:val="00463B1A"/>
    <w:rsid w:val="00472CAB"/>
    <w:rsid w:val="004743EC"/>
    <w:rsid w:val="0048529B"/>
    <w:rsid w:val="004908A2"/>
    <w:rsid w:val="004B6F00"/>
    <w:rsid w:val="004C0DE7"/>
    <w:rsid w:val="004D3049"/>
    <w:rsid w:val="004D624C"/>
    <w:rsid w:val="004E344E"/>
    <w:rsid w:val="004E6A57"/>
    <w:rsid w:val="004F1937"/>
    <w:rsid w:val="004F24CC"/>
    <w:rsid w:val="004F3763"/>
    <w:rsid w:val="00507FA5"/>
    <w:rsid w:val="00515BC0"/>
    <w:rsid w:val="00520363"/>
    <w:rsid w:val="00532414"/>
    <w:rsid w:val="00532B96"/>
    <w:rsid w:val="00536369"/>
    <w:rsid w:val="0054093A"/>
    <w:rsid w:val="00540B85"/>
    <w:rsid w:val="00543288"/>
    <w:rsid w:val="00544480"/>
    <w:rsid w:val="0054520A"/>
    <w:rsid w:val="005635DF"/>
    <w:rsid w:val="00565AD2"/>
    <w:rsid w:val="0057254F"/>
    <w:rsid w:val="00590DCA"/>
    <w:rsid w:val="00590E44"/>
    <w:rsid w:val="0059205C"/>
    <w:rsid w:val="005A33D2"/>
    <w:rsid w:val="005B1D94"/>
    <w:rsid w:val="005B3754"/>
    <w:rsid w:val="005B7027"/>
    <w:rsid w:val="005D4900"/>
    <w:rsid w:val="005D7E3A"/>
    <w:rsid w:val="005E6BFA"/>
    <w:rsid w:val="005F27C6"/>
    <w:rsid w:val="00603B7A"/>
    <w:rsid w:val="006049BC"/>
    <w:rsid w:val="00606DC1"/>
    <w:rsid w:val="00613C9B"/>
    <w:rsid w:val="00616ED8"/>
    <w:rsid w:val="00620331"/>
    <w:rsid w:val="0062213D"/>
    <w:rsid w:val="006226D1"/>
    <w:rsid w:val="0063177D"/>
    <w:rsid w:val="00634412"/>
    <w:rsid w:val="0063738F"/>
    <w:rsid w:val="00647A05"/>
    <w:rsid w:val="00654EC9"/>
    <w:rsid w:val="00670596"/>
    <w:rsid w:val="0067206F"/>
    <w:rsid w:val="006759F2"/>
    <w:rsid w:val="00693096"/>
    <w:rsid w:val="00697F7A"/>
    <w:rsid w:val="006B06B5"/>
    <w:rsid w:val="006D0296"/>
    <w:rsid w:val="006E6FFA"/>
    <w:rsid w:val="00704202"/>
    <w:rsid w:val="0071166C"/>
    <w:rsid w:val="00712F12"/>
    <w:rsid w:val="00716F0E"/>
    <w:rsid w:val="00732047"/>
    <w:rsid w:val="007438E0"/>
    <w:rsid w:val="00744F4F"/>
    <w:rsid w:val="00753A46"/>
    <w:rsid w:val="007763E4"/>
    <w:rsid w:val="007909B6"/>
    <w:rsid w:val="007A1E55"/>
    <w:rsid w:val="007B37BC"/>
    <w:rsid w:val="007E68A2"/>
    <w:rsid w:val="00813D32"/>
    <w:rsid w:val="00847EC5"/>
    <w:rsid w:val="00850F63"/>
    <w:rsid w:val="00852940"/>
    <w:rsid w:val="008569AC"/>
    <w:rsid w:val="008609A2"/>
    <w:rsid w:val="008613F9"/>
    <w:rsid w:val="008614B3"/>
    <w:rsid w:val="00863B4C"/>
    <w:rsid w:val="0087248C"/>
    <w:rsid w:val="0087583D"/>
    <w:rsid w:val="0088001D"/>
    <w:rsid w:val="00882787"/>
    <w:rsid w:val="00885269"/>
    <w:rsid w:val="00885FD7"/>
    <w:rsid w:val="00890D99"/>
    <w:rsid w:val="008A3624"/>
    <w:rsid w:val="008B7302"/>
    <w:rsid w:val="008C306B"/>
    <w:rsid w:val="008C4F5C"/>
    <w:rsid w:val="008C6A37"/>
    <w:rsid w:val="008C6B54"/>
    <w:rsid w:val="008D64ED"/>
    <w:rsid w:val="008E7EB8"/>
    <w:rsid w:val="00912E50"/>
    <w:rsid w:val="009172FA"/>
    <w:rsid w:val="00931F25"/>
    <w:rsid w:val="0094260C"/>
    <w:rsid w:val="0095139C"/>
    <w:rsid w:val="00972B3B"/>
    <w:rsid w:val="00990E0B"/>
    <w:rsid w:val="00994940"/>
    <w:rsid w:val="009B325E"/>
    <w:rsid w:val="009B6F94"/>
    <w:rsid w:val="009D16F9"/>
    <w:rsid w:val="009D6BA8"/>
    <w:rsid w:val="00A01E0D"/>
    <w:rsid w:val="00A01EAB"/>
    <w:rsid w:val="00A17AC9"/>
    <w:rsid w:val="00A21D79"/>
    <w:rsid w:val="00A261BB"/>
    <w:rsid w:val="00A5675F"/>
    <w:rsid w:val="00A66522"/>
    <w:rsid w:val="00A67DCF"/>
    <w:rsid w:val="00A71004"/>
    <w:rsid w:val="00AA1305"/>
    <w:rsid w:val="00AA3027"/>
    <w:rsid w:val="00AC1D0B"/>
    <w:rsid w:val="00AC45A8"/>
    <w:rsid w:val="00AC4E06"/>
    <w:rsid w:val="00AC6292"/>
    <w:rsid w:val="00AC65F0"/>
    <w:rsid w:val="00AC7162"/>
    <w:rsid w:val="00AC7A6A"/>
    <w:rsid w:val="00AD260B"/>
    <w:rsid w:val="00AD2F3F"/>
    <w:rsid w:val="00AE118C"/>
    <w:rsid w:val="00B2446C"/>
    <w:rsid w:val="00B3152C"/>
    <w:rsid w:val="00B31BA2"/>
    <w:rsid w:val="00B3331C"/>
    <w:rsid w:val="00B478ED"/>
    <w:rsid w:val="00B65DCF"/>
    <w:rsid w:val="00B71B06"/>
    <w:rsid w:val="00B71F4C"/>
    <w:rsid w:val="00B732EA"/>
    <w:rsid w:val="00B747FE"/>
    <w:rsid w:val="00B92FAA"/>
    <w:rsid w:val="00BA2E96"/>
    <w:rsid w:val="00BC4E99"/>
    <w:rsid w:val="00BD49DE"/>
    <w:rsid w:val="00BD78B0"/>
    <w:rsid w:val="00BE3C50"/>
    <w:rsid w:val="00BE60CF"/>
    <w:rsid w:val="00BE712C"/>
    <w:rsid w:val="00BF0B09"/>
    <w:rsid w:val="00BF36AF"/>
    <w:rsid w:val="00C00EF2"/>
    <w:rsid w:val="00C05821"/>
    <w:rsid w:val="00C10BDD"/>
    <w:rsid w:val="00C11113"/>
    <w:rsid w:val="00C16EAE"/>
    <w:rsid w:val="00C21F31"/>
    <w:rsid w:val="00C230C7"/>
    <w:rsid w:val="00C252D6"/>
    <w:rsid w:val="00C377DD"/>
    <w:rsid w:val="00C4036D"/>
    <w:rsid w:val="00C41009"/>
    <w:rsid w:val="00C41682"/>
    <w:rsid w:val="00C46D07"/>
    <w:rsid w:val="00C51DE0"/>
    <w:rsid w:val="00C706F1"/>
    <w:rsid w:val="00C851F9"/>
    <w:rsid w:val="00C946A4"/>
    <w:rsid w:val="00CA6EF4"/>
    <w:rsid w:val="00CB13FC"/>
    <w:rsid w:val="00CB1F30"/>
    <w:rsid w:val="00CB32E5"/>
    <w:rsid w:val="00CD3E9A"/>
    <w:rsid w:val="00CD6D09"/>
    <w:rsid w:val="00CE7AE2"/>
    <w:rsid w:val="00CF3346"/>
    <w:rsid w:val="00D10A8A"/>
    <w:rsid w:val="00D12695"/>
    <w:rsid w:val="00D31153"/>
    <w:rsid w:val="00D402DA"/>
    <w:rsid w:val="00D4347E"/>
    <w:rsid w:val="00D50AC7"/>
    <w:rsid w:val="00D55E95"/>
    <w:rsid w:val="00D67EF8"/>
    <w:rsid w:val="00D75B9C"/>
    <w:rsid w:val="00D86C0F"/>
    <w:rsid w:val="00D94CDA"/>
    <w:rsid w:val="00D975A2"/>
    <w:rsid w:val="00DA2AD9"/>
    <w:rsid w:val="00DA34F8"/>
    <w:rsid w:val="00DA55EA"/>
    <w:rsid w:val="00DA6E63"/>
    <w:rsid w:val="00DB1220"/>
    <w:rsid w:val="00DC0DD5"/>
    <w:rsid w:val="00DD6E9C"/>
    <w:rsid w:val="00DE1844"/>
    <w:rsid w:val="00DE35C5"/>
    <w:rsid w:val="00DE65FE"/>
    <w:rsid w:val="00DE6FDA"/>
    <w:rsid w:val="00DE76C5"/>
    <w:rsid w:val="00DF51CD"/>
    <w:rsid w:val="00E01A50"/>
    <w:rsid w:val="00E16C64"/>
    <w:rsid w:val="00E170A7"/>
    <w:rsid w:val="00E24DF3"/>
    <w:rsid w:val="00E30587"/>
    <w:rsid w:val="00E42E69"/>
    <w:rsid w:val="00E43CF8"/>
    <w:rsid w:val="00E5291C"/>
    <w:rsid w:val="00E52C69"/>
    <w:rsid w:val="00E62F31"/>
    <w:rsid w:val="00E64834"/>
    <w:rsid w:val="00E64C87"/>
    <w:rsid w:val="00E656D7"/>
    <w:rsid w:val="00E71717"/>
    <w:rsid w:val="00E7335A"/>
    <w:rsid w:val="00E81B9B"/>
    <w:rsid w:val="00E86729"/>
    <w:rsid w:val="00EA0DAF"/>
    <w:rsid w:val="00ED23FF"/>
    <w:rsid w:val="00ED7CE9"/>
    <w:rsid w:val="00EE4548"/>
    <w:rsid w:val="00EF1967"/>
    <w:rsid w:val="00F02816"/>
    <w:rsid w:val="00F10C6A"/>
    <w:rsid w:val="00F15D29"/>
    <w:rsid w:val="00F34C42"/>
    <w:rsid w:val="00F37265"/>
    <w:rsid w:val="00F4596B"/>
    <w:rsid w:val="00F706F8"/>
    <w:rsid w:val="00F713BA"/>
    <w:rsid w:val="00F75B7C"/>
    <w:rsid w:val="00F83017"/>
    <w:rsid w:val="00F91CB5"/>
    <w:rsid w:val="00F935DB"/>
    <w:rsid w:val="00F9421E"/>
    <w:rsid w:val="00FB006C"/>
    <w:rsid w:val="00FD1C2D"/>
    <w:rsid w:val="00FF2940"/>
    <w:rsid w:val="00FF351F"/>
    <w:rsid w:val="00FF46D3"/>
    <w:rsid w:val="00FF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99E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26541"/>
    <w:pPr>
      <w:suppressAutoHyphens/>
      <w:spacing w:after="200" w:line="276" w:lineRule="auto"/>
    </w:pPr>
    <w:rPr>
      <w:rFonts w:cs="Calibri"/>
      <w:sz w:val="22"/>
      <w:szCs w:val="22"/>
      <w:lang w:val="pl-PL" w:eastAsia="ar-SA"/>
    </w:rPr>
  </w:style>
  <w:style w:type="paragraph" w:styleId="Nagwek1">
    <w:name w:val="heading 1"/>
    <w:basedOn w:val="Normalny"/>
    <w:next w:val="Normalny"/>
    <w:link w:val="Nagwek1Znak"/>
    <w:qFormat/>
    <w:rsid w:val="00252643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qFormat/>
    <w:rsid w:val="00252643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qFormat/>
    <w:rsid w:val="00252643"/>
    <w:pPr>
      <w:suppressAutoHyphens/>
    </w:pPr>
    <w:rPr>
      <w:rFonts w:eastAsia="Times New Roman" w:cs="Calibri"/>
      <w:sz w:val="22"/>
      <w:szCs w:val="22"/>
      <w:lang w:val="pl-PL" w:eastAsia="ar-SA"/>
    </w:rPr>
  </w:style>
  <w:style w:type="character" w:customStyle="1" w:styleId="Nagwek1Znak">
    <w:name w:val="Nagłówek 1 Znak"/>
    <w:basedOn w:val="Domylnaczcionkaakapitu"/>
    <w:link w:val="Nagwek1"/>
    <w:uiPriority w:val="9"/>
    <w:rsid w:val="00252643"/>
    <w:rPr>
      <w:rFonts w:ascii="Cambria" w:eastAsia="Times New Roman" w:hAnsi="Cambria" w:cs="Times New Roman"/>
      <w:b/>
      <w:bCs/>
      <w:color w:val="365F91"/>
      <w:sz w:val="28"/>
      <w:szCs w:val="28"/>
      <w:lang w:eastAsia="ar-SA"/>
    </w:rPr>
  </w:style>
  <w:style w:type="paragraph" w:styleId="Nagwekspisutreci">
    <w:name w:val="TOC Heading"/>
    <w:basedOn w:val="Nagwek1"/>
    <w:next w:val="Normalny"/>
    <w:uiPriority w:val="39"/>
    <w:qFormat/>
    <w:rsid w:val="00252643"/>
  </w:style>
  <w:style w:type="paragraph" w:customStyle="1" w:styleId="Nagwek10">
    <w:name w:val="Nagłówek1"/>
    <w:basedOn w:val="Nagwek1"/>
    <w:next w:val="Tekstpodstawowy"/>
    <w:rsid w:val="008C4F5C"/>
    <w:pPr>
      <w:tabs>
        <w:tab w:val="num" w:pos="0"/>
      </w:tabs>
      <w:spacing w:before="240" w:after="120"/>
    </w:pPr>
    <w:rPr>
      <w:rFonts w:ascii="Times New Roman" w:eastAsia="MS Mincho" w:hAnsi="Times New Roman"/>
      <w:color w:val="auto"/>
    </w:rPr>
  </w:style>
  <w:style w:type="paragraph" w:styleId="Tekstpodstawowy">
    <w:name w:val="Body Text"/>
    <w:basedOn w:val="Normalny"/>
    <w:link w:val="TekstpodstawowyZnak"/>
    <w:uiPriority w:val="99"/>
    <w:unhideWhenUsed/>
    <w:rsid w:val="00252643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52643"/>
    <w:rPr>
      <w:rFonts w:ascii="Calibri" w:eastAsia="Calibri" w:hAnsi="Calibri" w:cs="Calibri"/>
      <w:lang w:eastAsia="ar-SA"/>
    </w:rPr>
  </w:style>
  <w:style w:type="paragraph" w:customStyle="1" w:styleId="Zibinaglowek2">
    <w:name w:val="Zibi naglowek 2"/>
    <w:basedOn w:val="Nagwek2"/>
    <w:rsid w:val="00252643"/>
    <w:pPr>
      <w:spacing w:before="448" w:after="278" w:line="240" w:lineRule="auto"/>
      <w:jc w:val="both"/>
    </w:pPr>
    <w:rPr>
      <w:rFonts w:ascii="Times New Roman" w:hAnsi="Times New Roman"/>
      <w:bCs w:val="0"/>
      <w:color w:val="auto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52643"/>
    <w:rPr>
      <w:rFonts w:ascii="Cambria" w:eastAsia="Times New Roman" w:hAnsi="Cambria" w:cs="Times New Roman"/>
      <w:b/>
      <w:bCs/>
      <w:color w:val="4F81BD"/>
      <w:sz w:val="26"/>
      <w:szCs w:val="26"/>
      <w:lang w:eastAsia="ar-SA"/>
    </w:rPr>
  </w:style>
  <w:style w:type="paragraph" w:styleId="Akapitzlist">
    <w:name w:val="List Paragraph"/>
    <w:basedOn w:val="Normalny"/>
    <w:uiPriority w:val="34"/>
    <w:qFormat/>
    <w:rsid w:val="00252643"/>
    <w:pPr>
      <w:ind w:left="720"/>
    </w:pPr>
  </w:style>
  <w:style w:type="paragraph" w:styleId="Nagwek">
    <w:name w:val="header"/>
    <w:basedOn w:val="Normalny"/>
    <w:link w:val="NagwekZnak"/>
    <w:uiPriority w:val="99"/>
    <w:semiHidden/>
    <w:unhideWhenUsed/>
    <w:rsid w:val="00B71F4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71F4C"/>
    <w:rPr>
      <w:rFonts w:cs="Calibri"/>
      <w:sz w:val="22"/>
      <w:szCs w:val="22"/>
      <w:lang w:eastAsia="ar-SA"/>
    </w:rPr>
  </w:style>
  <w:style w:type="paragraph" w:styleId="Stopka">
    <w:name w:val="footer"/>
    <w:basedOn w:val="Normalny"/>
    <w:link w:val="StopkaZnak"/>
    <w:uiPriority w:val="99"/>
    <w:unhideWhenUsed/>
    <w:rsid w:val="00B71F4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B71F4C"/>
    <w:rPr>
      <w:rFonts w:cs="Calibri"/>
      <w:sz w:val="22"/>
      <w:szCs w:val="22"/>
      <w:lang w:eastAsia="ar-SA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E8672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E86729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E86729"/>
    <w:rPr>
      <w:rFonts w:cs="Calibri"/>
      <w:lang w:eastAsia="ar-SA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8672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86729"/>
    <w:rPr>
      <w:rFonts w:cs="Calibri"/>
      <w:b/>
      <w:bCs/>
      <w:lang w:eastAsia="ar-S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86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86729"/>
    <w:rPr>
      <w:rFonts w:ascii="Tahoma" w:hAnsi="Tahoma" w:cs="Tahoma"/>
      <w:sz w:val="16"/>
      <w:szCs w:val="16"/>
      <w:lang w:eastAsia="ar-SA"/>
    </w:rPr>
  </w:style>
  <w:style w:type="paragraph" w:styleId="Spistreci1">
    <w:name w:val="toc 1"/>
    <w:basedOn w:val="Normalny"/>
    <w:next w:val="Normalny"/>
    <w:autoRedefine/>
    <w:uiPriority w:val="39"/>
    <w:unhideWhenUsed/>
    <w:rsid w:val="00716F0E"/>
    <w:pPr>
      <w:tabs>
        <w:tab w:val="right" w:leader="dot" w:pos="9062"/>
      </w:tabs>
    </w:pPr>
    <w:rPr>
      <w:rFonts w:ascii="Times New Roman" w:hAnsi="Times New Roman" w:cs="Times New Roman"/>
      <w:noProof/>
    </w:rPr>
  </w:style>
  <w:style w:type="paragraph" w:styleId="Spistreci2">
    <w:name w:val="toc 2"/>
    <w:basedOn w:val="Normalny"/>
    <w:next w:val="Normalny"/>
    <w:autoRedefine/>
    <w:uiPriority w:val="39"/>
    <w:unhideWhenUsed/>
    <w:rsid w:val="00FF351F"/>
    <w:pPr>
      <w:ind w:left="220"/>
    </w:pPr>
  </w:style>
  <w:style w:type="character" w:styleId="Hipercze">
    <w:name w:val="Hyperlink"/>
    <w:basedOn w:val="Domylnaczcionkaakapitu"/>
    <w:uiPriority w:val="99"/>
    <w:unhideWhenUsed/>
    <w:rsid w:val="00FF351F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0078DC"/>
    <w:rPr>
      <w:b/>
      <w:bCs/>
    </w:rPr>
  </w:style>
  <w:style w:type="paragraph" w:customStyle="1" w:styleId="p1">
    <w:name w:val="p1"/>
    <w:basedOn w:val="Normalny"/>
    <w:rsid w:val="00064D6D"/>
    <w:pPr>
      <w:suppressAutoHyphens w:val="0"/>
      <w:spacing w:before="2" w:after="0" w:line="240" w:lineRule="auto"/>
      <w:ind w:left="489"/>
    </w:pPr>
    <w:rPr>
      <w:rFonts w:ascii="Arial" w:hAnsi="Arial" w:cs="Arial"/>
      <w:sz w:val="27"/>
      <w:szCs w:val="27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2461741B</Template>
  <TotalTime>0</TotalTime>
  <Pages>8</Pages>
  <Words>700</Words>
  <Characters>4201</Characters>
  <Application>Microsoft Office Word</Application>
  <DocSecurity>4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4892</CharactersWithSpaces>
  <SharedDoc>false</SharedDoc>
  <HLinks>
    <vt:vector size="60" baseType="variant">
      <vt:variant>
        <vt:i4>2031678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_Toc224486085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_Toc224486084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_Toc224486083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_Toc224486082</vt:lpwstr>
      </vt:variant>
      <vt:variant>
        <vt:i4>2031678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_Toc224486081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_Toc224486080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_Toc224486079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_Toc224486078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_Toc224486077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_Toc224486076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Zbigniew Paszkiewicz</dc:creator>
  <cp:lastModifiedBy>Krzysztof Kopleński</cp:lastModifiedBy>
  <cp:revision>2</cp:revision>
  <dcterms:created xsi:type="dcterms:W3CDTF">2018-05-17T10:25:00Z</dcterms:created>
  <dcterms:modified xsi:type="dcterms:W3CDTF">2018-05-17T10:25:00Z</dcterms:modified>
</cp:coreProperties>
</file>